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w:body>
    <w:p w14:paraId="79E607CF" w14:textId="77777777" w:rsidR="00D93069" w:rsidRPr="00D93069" w:rsidRDefault="00D373E5" w:rsidP="000679EE">
      <w:pPr>
        <w:pStyle w:val="ListParagraph"/>
        <w:jc w:val="both"/>
      </w:pPr>
      <w:r>
        <w:rPr>
          <w:noProof/>
        </w:rPr>
        <mc:AlternateContent>
          <mc:Choice Requires="wps">
            <w:drawing>
              <wp:anchor distT="0" distB="0" distL="114300" distR="114300" simplePos="0" relativeHeight="251680768" behindDoc="1" locked="0" layoutInCell="1" allowOverlap="1" wp14:anchorId="0C2F2005" wp14:editId="06EC0762">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90268FF" w14:textId="77777777" w:rsidR="006D73B9" w:rsidRDefault="006D73B9">
                            <w:r>
                              <w:rPr>
                                <w:noProof/>
                              </w:rPr>
                              <w:drawing>
                                <wp:inline distT="0" distB="0" distL="0" distR="0" wp14:anchorId="7AA13159" wp14:editId="14EF2A35">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10">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08C69BCB" w14:textId="77777777" w:rsidR="00D93069" w:rsidRDefault="00D93069" w:rsidP="000679EE">
      <w:pPr>
        <w:pStyle w:val="BodyText"/>
        <w:tabs>
          <w:tab w:val="clear" w:pos="3326"/>
          <w:tab w:val="left" w:pos="3808"/>
        </w:tabs>
        <w:rPr>
          <w:noProof/>
        </w:rPr>
      </w:pPr>
      <w:r>
        <w:rPr>
          <w:noProof/>
        </w:rPr>
        <w:tab/>
      </w:r>
    </w:p>
    <w:p w14:paraId="46537D82" w14:textId="77777777" w:rsidR="00D93069" w:rsidRDefault="00D93069" w:rsidP="000679EE">
      <w:pPr>
        <w:pStyle w:val="BodyText"/>
        <w:tabs>
          <w:tab w:val="clear" w:pos="3326"/>
          <w:tab w:val="left" w:pos="1808"/>
        </w:tabs>
        <w:rPr>
          <w:noProof/>
        </w:rPr>
      </w:pPr>
      <w:r>
        <w:rPr>
          <w:noProof/>
        </w:rPr>
        <w:tab/>
      </w:r>
    </w:p>
    <w:p w14:paraId="0C02B800" w14:textId="77777777" w:rsidR="00D93069" w:rsidRDefault="00D93069" w:rsidP="000679EE">
      <w:pPr>
        <w:pStyle w:val="BodyText"/>
        <w:rPr>
          <w:noProof/>
        </w:rPr>
      </w:pPr>
    </w:p>
    <w:p w14:paraId="5F598E52" w14:textId="77777777" w:rsidR="005607F6" w:rsidRDefault="005607F6" w:rsidP="000679EE">
      <w:pPr>
        <w:pStyle w:val="BodyText"/>
        <w:rPr>
          <w:noProof/>
        </w:rPr>
      </w:pPr>
    </w:p>
    <w:p w14:paraId="09B5D415" w14:textId="77777777" w:rsidR="005607F6" w:rsidRDefault="005607F6" w:rsidP="000679EE">
      <w:pPr>
        <w:pStyle w:val="BodyText"/>
        <w:rPr>
          <w:noProof/>
        </w:rPr>
      </w:pPr>
    </w:p>
    <w:p w14:paraId="1F95D983" w14:textId="77777777" w:rsidR="005607F6" w:rsidRDefault="00D373E5" w:rsidP="000679EE">
      <w:pPr>
        <w:pStyle w:val="BodyText"/>
        <w:rPr>
          <w:noProof/>
        </w:rPr>
      </w:pPr>
      <w:r>
        <w:rPr>
          <w:noProof/>
        </w:rPr>
        <mc:AlternateContent>
          <mc:Choice Requires="wps">
            <w:drawing>
              <wp:anchor distT="0" distB="0" distL="114300" distR="114300" simplePos="0" relativeHeight="251651072" behindDoc="0" locked="0" layoutInCell="1" allowOverlap="1" wp14:anchorId="27E3EA7C" wp14:editId="6DA74D25">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DD94"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464763D3" wp14:editId="3BCD7855">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rPr>
        <mc:AlternateContent>
          <mc:Choice Requires="wps">
            <w:drawing>
              <wp:anchor distT="0" distB="0" distL="114300" distR="114300" simplePos="0" relativeHeight="251653120" behindDoc="0" locked="0" layoutInCell="1" allowOverlap="1" wp14:anchorId="548E372F" wp14:editId="6EE7EBE6">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31A7"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52C62CB0" w14:textId="77777777" w:rsidR="005607F6" w:rsidRPr="005607F6" w:rsidRDefault="005607F6" w:rsidP="000679EE">
      <w:pPr>
        <w:jc w:val="both"/>
      </w:pPr>
    </w:p>
    <w:p w14:paraId="17AD3B53" w14:textId="77777777" w:rsidR="005607F6" w:rsidRPr="005607F6" w:rsidRDefault="005607F6" w:rsidP="000679EE">
      <w:pPr>
        <w:jc w:val="both"/>
      </w:pPr>
    </w:p>
    <w:p w14:paraId="6BC99B64" w14:textId="77777777" w:rsidR="005607F6" w:rsidRPr="005607F6" w:rsidRDefault="00E6481D" w:rsidP="000679EE">
      <w:pPr>
        <w:jc w:val="both"/>
      </w:pPr>
      <w:r>
        <w:rPr>
          <w:noProof/>
        </w:rPr>
        <mc:AlternateContent>
          <mc:Choice Requires="wps">
            <w:drawing>
              <wp:anchor distT="0" distB="0" distL="114300" distR="114300" simplePos="0" relativeHeight="251635712" behindDoc="0" locked="0" layoutInCell="1" allowOverlap="1" wp14:anchorId="5251D0FD" wp14:editId="27CB4C42">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5E27A" w14:textId="77777777" w:rsidR="006D73B9" w:rsidRPr="008864A2" w:rsidRDefault="006D73B9" w:rsidP="00D93069">
                            <w:pPr>
                              <w:rPr>
                                <w:rFonts w:ascii="Arial" w:hAnsi="Arial"/>
                                <w:color w:val="000000" w:themeColor="text1"/>
                                <w:sz w:val="42"/>
                                <w:szCs w:val="38"/>
                              </w:rPr>
                            </w:pPr>
                          </w:p>
                          <w:p w14:paraId="2D8E581C" w14:textId="77777777" w:rsidR="006D73B9" w:rsidRDefault="006D73B9"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48D6F254" w14:textId="77777777" w:rsidR="006D73B9" w:rsidRPr="002F0008" w:rsidRDefault="006D73B9" w:rsidP="005607F6">
                            <w:pPr>
                              <w:jc w:val="center"/>
                              <w:rPr>
                                <w:rFonts w:ascii="Arial" w:hAnsi="Arial"/>
                                <w:caps/>
                                <w:color w:val="000000" w:themeColor="text1"/>
                                <w:sz w:val="2"/>
                                <w:szCs w:val="2"/>
                              </w:rPr>
                            </w:pPr>
                          </w:p>
                          <w:p w14:paraId="791B5748" w14:textId="77777777" w:rsidR="006D73B9" w:rsidRDefault="006D73B9"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28F04C09" w14:textId="77777777" w:rsidR="006D73B9" w:rsidRPr="002F0008" w:rsidRDefault="006D73B9" w:rsidP="005607F6">
                            <w:pPr>
                              <w:jc w:val="center"/>
                              <w:rPr>
                                <w:rFonts w:ascii="Arial" w:hAnsi="Arial"/>
                                <w:caps/>
                                <w:color w:val="000000" w:themeColor="text1"/>
                                <w:sz w:val="8"/>
                                <w:szCs w:val="8"/>
                              </w:rPr>
                            </w:pPr>
                          </w:p>
                          <w:p w14:paraId="25A1B7E2" w14:textId="77777777" w:rsidR="006D73B9" w:rsidRPr="000E2362" w:rsidRDefault="006D73B9"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48181EEF" w14:textId="77777777" w:rsidR="006D73B9" w:rsidRPr="008864A2" w:rsidRDefault="006D73B9"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305B4D08" w14:textId="77777777" w:rsidR="005607F6" w:rsidRPr="005607F6" w:rsidRDefault="005607F6" w:rsidP="000679EE">
      <w:pPr>
        <w:jc w:val="both"/>
      </w:pPr>
    </w:p>
    <w:p w14:paraId="39A6EF91" w14:textId="77777777" w:rsidR="005607F6" w:rsidRPr="005607F6" w:rsidRDefault="005607F6" w:rsidP="000679EE">
      <w:pPr>
        <w:jc w:val="both"/>
      </w:pPr>
    </w:p>
    <w:p w14:paraId="54416857" w14:textId="77777777" w:rsidR="005607F6" w:rsidRPr="005607F6" w:rsidRDefault="005607F6" w:rsidP="000679EE">
      <w:pPr>
        <w:jc w:val="both"/>
      </w:pPr>
    </w:p>
    <w:p w14:paraId="6C4CA333" w14:textId="77777777" w:rsidR="005607F6" w:rsidRPr="005607F6" w:rsidRDefault="00831589" w:rsidP="000679EE">
      <w:pPr>
        <w:tabs>
          <w:tab w:val="center" w:pos="4320"/>
        </w:tabs>
        <w:jc w:val="both"/>
      </w:pPr>
      <w:r>
        <w:tab/>
      </w:r>
    </w:p>
    <w:p w14:paraId="531DD450" w14:textId="77777777" w:rsidR="005607F6" w:rsidRPr="005607F6" w:rsidRDefault="005607F6" w:rsidP="000679EE">
      <w:pPr>
        <w:jc w:val="both"/>
      </w:pPr>
    </w:p>
    <w:p w14:paraId="3A66D369" w14:textId="77777777" w:rsidR="005607F6" w:rsidRPr="005607F6" w:rsidRDefault="005607F6" w:rsidP="000679EE">
      <w:pPr>
        <w:jc w:val="both"/>
      </w:pPr>
    </w:p>
    <w:p w14:paraId="15C92E86" w14:textId="77777777" w:rsidR="005607F6" w:rsidRDefault="005607F6" w:rsidP="000679EE">
      <w:pPr>
        <w:pStyle w:val="BodyText"/>
      </w:pPr>
    </w:p>
    <w:p w14:paraId="620A9A2D" w14:textId="77777777" w:rsidR="005607F6" w:rsidRPr="005607F6" w:rsidRDefault="005607F6" w:rsidP="000679EE">
      <w:pPr>
        <w:jc w:val="both"/>
      </w:pPr>
    </w:p>
    <w:p w14:paraId="4BC9A5D6" w14:textId="77777777" w:rsidR="005607F6" w:rsidRPr="005607F6" w:rsidRDefault="005607F6" w:rsidP="000679EE">
      <w:pPr>
        <w:jc w:val="both"/>
      </w:pPr>
    </w:p>
    <w:p w14:paraId="11EBD564" w14:textId="77777777" w:rsidR="005607F6" w:rsidRPr="005607F6" w:rsidRDefault="005607F6" w:rsidP="000679EE">
      <w:pPr>
        <w:jc w:val="both"/>
      </w:pPr>
    </w:p>
    <w:p w14:paraId="1F661E38" w14:textId="77777777" w:rsidR="005607F6" w:rsidRPr="005607F6" w:rsidRDefault="005607F6" w:rsidP="000679EE">
      <w:pPr>
        <w:jc w:val="both"/>
      </w:pPr>
    </w:p>
    <w:p w14:paraId="2BA2095C" w14:textId="77777777" w:rsidR="005607F6" w:rsidRPr="005607F6" w:rsidRDefault="005607F6" w:rsidP="000679EE">
      <w:pPr>
        <w:jc w:val="both"/>
      </w:pPr>
    </w:p>
    <w:p w14:paraId="024DDF0C" w14:textId="77777777" w:rsidR="005607F6" w:rsidRPr="005607F6" w:rsidRDefault="00D373E5" w:rsidP="000679EE">
      <w:pPr>
        <w:jc w:val="both"/>
      </w:pPr>
      <w:r>
        <w:rPr>
          <w:noProof/>
        </w:rPr>
        <mc:AlternateContent>
          <mc:Choice Requires="wps">
            <w:drawing>
              <wp:anchor distT="0" distB="0" distL="114300" distR="114300" simplePos="0" relativeHeight="251689984" behindDoc="0" locked="0" layoutInCell="1" allowOverlap="1" wp14:anchorId="3D394B5B" wp14:editId="5A0CB18E">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F084B" w14:textId="77777777" w:rsidR="006D73B9" w:rsidRPr="008F0695" w:rsidRDefault="006D73B9"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Pr>
                                <w:rFonts w:ascii="Arial" w:hAnsi="Arial"/>
                                <w:color w:val="000000" w:themeColor="text1"/>
                                <w:sz w:val="24"/>
                                <w:szCs w:val="24"/>
                              </w:rPr>
                              <w:t>:</w:t>
                            </w:r>
                          </w:p>
                          <w:p w14:paraId="7E7DDC2A" w14:textId="77777777" w:rsidR="006D73B9" w:rsidRPr="008F0695" w:rsidRDefault="006D73B9"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and also the algorithm’s output.</w:t>
                            </w:r>
                          </w:p>
                          <w:p w14:paraId="3D743CEF" w14:textId="77777777" w:rsidR="006D73B9" w:rsidRPr="008F0695" w:rsidRDefault="006D73B9"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007293EC" w14:textId="77777777" w:rsidR="005607F6" w:rsidRDefault="005607F6" w:rsidP="000679EE">
      <w:pPr>
        <w:jc w:val="both"/>
      </w:pPr>
      <w:r>
        <w:tab/>
      </w:r>
    </w:p>
    <w:p w14:paraId="46A17FEE" w14:textId="77777777" w:rsidR="005607F6" w:rsidRDefault="005607F6" w:rsidP="000679EE">
      <w:pPr>
        <w:jc w:val="both"/>
      </w:pPr>
    </w:p>
    <w:p w14:paraId="3CB5AAF7" w14:textId="77777777"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rPr>
        <mc:AlternateContent>
          <mc:Choice Requires="wps">
            <w:drawing>
              <wp:anchor distT="0" distB="0" distL="114300" distR="114300" simplePos="0" relativeHeight="251688960" behindDoc="0" locked="0" layoutInCell="1" allowOverlap="1" wp14:anchorId="34048A13" wp14:editId="2D31CD8D">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0799C0B6" w14:textId="77777777" w:rsidR="006D73B9" w:rsidRPr="00D373E5" w:rsidRDefault="006D73B9" w:rsidP="00D373E5">
                            <w:pPr>
                              <w:pStyle w:val="NoSpacing"/>
                              <w:rPr>
                                <w:color w:val="4F81BD"/>
                                <w:sz w:val="28"/>
                                <w:szCs w:val="28"/>
                              </w:rPr>
                            </w:pPr>
                          </w:p>
                          <w:p w14:paraId="3082C608" w14:textId="77777777" w:rsidR="006D73B9" w:rsidRPr="00D373E5" w:rsidRDefault="006D73B9"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206CA6D7" w14:textId="77777777" w:rsidR="005607F6" w:rsidRDefault="005607F6" w:rsidP="000679EE">
      <w:pPr>
        <w:jc w:val="both"/>
        <w:rPr>
          <w:rFonts w:ascii="Arial" w:hAnsi="Arial" w:cs="Arial"/>
          <w:b/>
          <w:color w:val="777777"/>
          <w:sz w:val="36"/>
          <w:szCs w:val="36"/>
          <w:shd w:val="clear" w:color="auto" w:fill="F8F8F8"/>
        </w:rPr>
      </w:pPr>
    </w:p>
    <w:p w14:paraId="0349492C" w14:textId="77777777" w:rsidR="005607F6" w:rsidRDefault="005607F6" w:rsidP="000679EE">
      <w:pPr>
        <w:jc w:val="both"/>
        <w:rPr>
          <w:rFonts w:ascii="Arial" w:hAnsi="Arial" w:cs="Arial"/>
          <w:b/>
          <w:color w:val="777777"/>
          <w:sz w:val="36"/>
          <w:szCs w:val="36"/>
          <w:shd w:val="clear" w:color="auto" w:fill="F8F8F8"/>
        </w:rPr>
      </w:pPr>
    </w:p>
    <w:p w14:paraId="2D88BFE7" w14:textId="77777777" w:rsidR="005607F6" w:rsidRDefault="005607F6" w:rsidP="000679EE">
      <w:pPr>
        <w:jc w:val="both"/>
        <w:rPr>
          <w:rFonts w:ascii="Arial" w:hAnsi="Arial" w:cs="Arial"/>
          <w:b/>
          <w:color w:val="777777"/>
          <w:sz w:val="36"/>
          <w:szCs w:val="36"/>
          <w:shd w:val="clear" w:color="auto" w:fill="F8F8F8"/>
        </w:rPr>
      </w:pPr>
    </w:p>
    <w:p w14:paraId="7236CD1F" w14:textId="77777777" w:rsidR="005607F6" w:rsidRDefault="005607F6" w:rsidP="000679EE">
      <w:pPr>
        <w:jc w:val="both"/>
        <w:rPr>
          <w:rFonts w:ascii="Arial" w:hAnsi="Arial" w:cs="Arial"/>
          <w:b/>
          <w:color w:val="777777"/>
          <w:sz w:val="36"/>
          <w:szCs w:val="36"/>
          <w:shd w:val="clear" w:color="auto" w:fill="F8F8F8"/>
        </w:rPr>
      </w:pPr>
    </w:p>
    <w:p w14:paraId="3B6804B0" w14:textId="77777777" w:rsidR="005607F6" w:rsidRDefault="005607F6" w:rsidP="000679EE">
      <w:pPr>
        <w:jc w:val="both"/>
        <w:rPr>
          <w:rFonts w:ascii="Arial" w:hAnsi="Arial" w:cs="Arial"/>
          <w:b/>
          <w:color w:val="777777"/>
          <w:sz w:val="36"/>
          <w:szCs w:val="36"/>
          <w:shd w:val="clear" w:color="auto" w:fill="F8F8F8"/>
        </w:rPr>
      </w:pPr>
    </w:p>
    <w:p w14:paraId="2088B978" w14:textId="77777777" w:rsidR="005607F6" w:rsidRPr="005607F6" w:rsidRDefault="005607F6" w:rsidP="000679EE">
      <w:pPr>
        <w:tabs>
          <w:tab w:val="left" w:pos="4928"/>
        </w:tabs>
        <w:jc w:val="both"/>
      </w:pPr>
    </w:p>
    <w:p w14:paraId="383FE8CA" w14:textId="77777777" w:rsidR="005607F6" w:rsidRPr="005607F6" w:rsidRDefault="005607F6" w:rsidP="000679EE">
      <w:pPr>
        <w:jc w:val="both"/>
      </w:pPr>
    </w:p>
    <w:p w14:paraId="06D27011" w14:textId="77777777" w:rsidR="005607F6" w:rsidRPr="005607F6" w:rsidRDefault="005607F6" w:rsidP="000679EE">
      <w:pPr>
        <w:jc w:val="both"/>
      </w:pPr>
    </w:p>
    <w:p w14:paraId="5221F81E" w14:textId="77777777" w:rsidR="005607F6" w:rsidRPr="005607F6" w:rsidRDefault="005607F6" w:rsidP="000679EE">
      <w:pPr>
        <w:jc w:val="both"/>
      </w:pPr>
    </w:p>
    <w:p w14:paraId="7C387CB9" w14:textId="77777777" w:rsidR="005607F6" w:rsidRPr="005607F6" w:rsidRDefault="005607F6" w:rsidP="000679EE">
      <w:pPr>
        <w:jc w:val="both"/>
      </w:pPr>
    </w:p>
    <w:p w14:paraId="1E15BFA4" w14:textId="77777777" w:rsidR="005607F6" w:rsidRPr="005607F6" w:rsidRDefault="005607F6" w:rsidP="000679EE">
      <w:pPr>
        <w:jc w:val="both"/>
      </w:pPr>
    </w:p>
    <w:p w14:paraId="4365C8ED"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32D9F77A" w14:textId="77777777" w:rsidR="00AF42AB" w:rsidRDefault="00AF42AB">
          <w:pPr>
            <w:pStyle w:val="TOCHeading"/>
          </w:pPr>
          <w:r>
            <w:t>Table of Contents</w:t>
          </w:r>
        </w:p>
        <w:p w14:paraId="6EF7D2D1" w14:textId="77777777" w:rsidR="00AF42AB"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8990764" w:history="1">
            <w:r w:rsidRPr="003A1FCA">
              <w:rPr>
                <w:rStyle w:val="Hyperlink"/>
                <w:noProof/>
              </w:rPr>
              <w:t>Dataset 1</w:t>
            </w:r>
            <w:r>
              <w:rPr>
                <w:noProof/>
                <w:webHidden/>
              </w:rPr>
              <w:tab/>
            </w:r>
            <w:r>
              <w:rPr>
                <w:noProof/>
                <w:webHidden/>
              </w:rPr>
              <w:fldChar w:fldCharType="begin"/>
            </w:r>
            <w:r>
              <w:rPr>
                <w:noProof/>
                <w:webHidden/>
              </w:rPr>
              <w:instrText xml:space="preserve"> PAGEREF _Toc468990764 \h </w:instrText>
            </w:r>
            <w:r>
              <w:rPr>
                <w:noProof/>
                <w:webHidden/>
              </w:rPr>
            </w:r>
            <w:r>
              <w:rPr>
                <w:noProof/>
                <w:webHidden/>
              </w:rPr>
              <w:fldChar w:fldCharType="separate"/>
            </w:r>
            <w:r>
              <w:rPr>
                <w:noProof/>
                <w:webHidden/>
              </w:rPr>
              <w:t>3</w:t>
            </w:r>
            <w:r>
              <w:rPr>
                <w:noProof/>
                <w:webHidden/>
              </w:rPr>
              <w:fldChar w:fldCharType="end"/>
            </w:r>
          </w:hyperlink>
        </w:p>
        <w:p w14:paraId="345F916A" w14:textId="77777777" w:rsidR="00AF42AB" w:rsidRDefault="000E7801">
          <w:pPr>
            <w:pStyle w:val="TOC3"/>
            <w:tabs>
              <w:tab w:val="right" w:leader="dot" w:pos="8630"/>
            </w:tabs>
            <w:rPr>
              <w:rFonts w:eastAsiaTheme="minorEastAsia" w:cstheme="minorBidi"/>
              <w:noProof/>
              <w:color w:val="auto"/>
              <w:sz w:val="24"/>
              <w:szCs w:val="24"/>
              <w:lang w:bidi="ta-IN"/>
            </w:rPr>
          </w:pPr>
          <w:hyperlink w:anchor="_Toc468990765" w:history="1">
            <w:r w:rsidR="00AF42AB" w:rsidRPr="003A1FCA">
              <w:rPr>
                <w:rStyle w:val="Hyperlink"/>
                <w:b/>
                <w:bCs/>
                <w:noProof/>
              </w:rPr>
              <w:t>Dataset Name</w:t>
            </w:r>
            <w:r w:rsidR="00AF42AB" w:rsidRPr="003A1FCA">
              <w:rPr>
                <w:rStyle w:val="Hyperlink"/>
                <w:noProof/>
              </w:rPr>
              <w:t xml:space="preserve">:  </w:t>
            </w:r>
            <w:r w:rsidR="00AF42AB" w:rsidRPr="003A1FCA">
              <w:rPr>
                <w:rStyle w:val="Hyperlink"/>
                <w:rFonts w:ascii="Arial" w:hAnsi="Arial"/>
                <w:noProof/>
              </w:rPr>
              <w:t>Human Activity Recognition</w:t>
            </w:r>
            <w:r w:rsidR="00AF42AB">
              <w:rPr>
                <w:noProof/>
                <w:webHidden/>
              </w:rPr>
              <w:tab/>
            </w:r>
            <w:r w:rsidR="00AF42AB">
              <w:rPr>
                <w:noProof/>
                <w:webHidden/>
              </w:rPr>
              <w:fldChar w:fldCharType="begin"/>
            </w:r>
            <w:r w:rsidR="00AF42AB">
              <w:rPr>
                <w:noProof/>
                <w:webHidden/>
              </w:rPr>
              <w:instrText xml:space="preserve"> PAGEREF _Toc468990765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515A6227" w14:textId="77777777" w:rsidR="00AF42AB" w:rsidRDefault="000E7801">
          <w:pPr>
            <w:pStyle w:val="TOC3"/>
            <w:tabs>
              <w:tab w:val="right" w:leader="dot" w:pos="8630"/>
            </w:tabs>
            <w:rPr>
              <w:rFonts w:eastAsiaTheme="minorEastAsia" w:cstheme="minorBidi"/>
              <w:noProof/>
              <w:color w:val="auto"/>
              <w:sz w:val="24"/>
              <w:szCs w:val="24"/>
              <w:lang w:bidi="ta-IN"/>
            </w:rPr>
          </w:pPr>
          <w:hyperlink w:anchor="_Toc468990766" w:history="1">
            <w:r w:rsidR="00AF42AB" w:rsidRPr="003A1FCA">
              <w:rPr>
                <w:rStyle w:val="Hyperlink"/>
                <w:b/>
                <w:bCs/>
                <w:noProof/>
              </w:rPr>
              <w:t>Dataset Description</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_Toc468990766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1374596C" w14:textId="77777777" w:rsidR="00AF42AB" w:rsidRDefault="000E7801">
          <w:pPr>
            <w:pStyle w:val="TOC3"/>
            <w:tabs>
              <w:tab w:val="right" w:leader="dot" w:pos="8630"/>
            </w:tabs>
            <w:rPr>
              <w:rFonts w:eastAsiaTheme="minorEastAsia" w:cstheme="minorBidi"/>
              <w:noProof/>
              <w:color w:val="auto"/>
              <w:sz w:val="24"/>
              <w:szCs w:val="24"/>
              <w:lang w:bidi="ta-IN"/>
            </w:rPr>
          </w:pPr>
          <w:hyperlink w:anchor="_Toc468990767" w:history="1">
            <w:r w:rsidR="00AF42AB" w:rsidRPr="003A1FCA">
              <w:rPr>
                <w:rStyle w:val="Hyperlink"/>
                <w:b/>
                <w:bCs/>
                <w:noProof/>
              </w:rPr>
              <w:t>Naïve Bayes Algorithm</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_Toc468990767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7197433F" w14:textId="77777777" w:rsidR="00AF42AB" w:rsidRDefault="000E7801">
          <w:pPr>
            <w:pStyle w:val="TOC1"/>
            <w:tabs>
              <w:tab w:val="right" w:leader="dot" w:pos="8630"/>
            </w:tabs>
            <w:rPr>
              <w:rFonts w:eastAsiaTheme="minorEastAsia" w:cstheme="minorBidi"/>
              <w:b w:val="0"/>
              <w:bCs w:val="0"/>
              <w:noProof/>
              <w:color w:val="auto"/>
              <w:lang w:bidi="ta-IN"/>
            </w:rPr>
          </w:pPr>
          <w:hyperlink w:anchor="_Toc468990768" w:history="1">
            <w:r w:rsidR="00AF42AB" w:rsidRPr="003A1FCA">
              <w:rPr>
                <w:rStyle w:val="Hyperlink"/>
                <w:noProof/>
              </w:rPr>
              <w:t>Dataset 2</w:t>
            </w:r>
            <w:r w:rsidR="00AF42AB">
              <w:rPr>
                <w:noProof/>
                <w:webHidden/>
              </w:rPr>
              <w:tab/>
            </w:r>
            <w:r w:rsidR="00AF42AB">
              <w:rPr>
                <w:noProof/>
                <w:webHidden/>
              </w:rPr>
              <w:fldChar w:fldCharType="begin"/>
            </w:r>
            <w:r w:rsidR="00AF42AB">
              <w:rPr>
                <w:noProof/>
                <w:webHidden/>
              </w:rPr>
              <w:instrText xml:space="preserve"> PAGEREF _Toc468990768 \h </w:instrText>
            </w:r>
            <w:r w:rsidR="00AF42AB">
              <w:rPr>
                <w:noProof/>
                <w:webHidden/>
              </w:rPr>
            </w:r>
            <w:r w:rsidR="00AF42AB">
              <w:rPr>
                <w:noProof/>
                <w:webHidden/>
              </w:rPr>
              <w:fldChar w:fldCharType="separate"/>
            </w:r>
            <w:r w:rsidR="00AF42AB">
              <w:rPr>
                <w:noProof/>
                <w:webHidden/>
              </w:rPr>
              <w:t>7</w:t>
            </w:r>
            <w:r w:rsidR="00AF42AB">
              <w:rPr>
                <w:noProof/>
                <w:webHidden/>
              </w:rPr>
              <w:fldChar w:fldCharType="end"/>
            </w:r>
          </w:hyperlink>
        </w:p>
        <w:p w14:paraId="52FBBEDF" w14:textId="77777777" w:rsidR="00AF42AB" w:rsidRDefault="00AF42AB">
          <w:r>
            <w:rPr>
              <w:b/>
              <w:bCs/>
              <w:noProof/>
            </w:rPr>
            <w:fldChar w:fldCharType="end"/>
          </w:r>
        </w:p>
      </w:sdtContent>
    </w:sdt>
    <w:p w14:paraId="1ED65BF0" w14:textId="77777777" w:rsidR="00373237" w:rsidRDefault="00C9526C" w:rsidP="000679EE">
      <w:pPr>
        <w:jc w:val="both"/>
      </w:pPr>
      <w:r w:rsidRPr="005607F6">
        <w:t xml:space="preserve"> </w:t>
      </w:r>
      <w:r w:rsidR="005B7866" w:rsidRPr="005607F6">
        <w:br w:type="page"/>
      </w:r>
    </w:p>
    <w:p w14:paraId="2091C162" w14:textId="77777777" w:rsidR="000D3DC1" w:rsidRPr="000D3DC1" w:rsidRDefault="000D3DC1" w:rsidP="000D3DC1">
      <w:pPr>
        <w:jc w:val="center"/>
        <w:rPr>
          <w:rFonts w:ascii="Palatino" w:hAnsi="Palatino"/>
          <w:szCs w:val="24"/>
        </w:rPr>
      </w:pPr>
    </w:p>
    <w:p w14:paraId="12B4931D" w14:textId="77777777" w:rsidR="00373237" w:rsidRPr="00AF42AB" w:rsidRDefault="000D3DC1" w:rsidP="00AF42AB">
      <w:pPr>
        <w:pStyle w:val="Heading1"/>
        <w:jc w:val="center"/>
        <w:rPr>
          <w:bCs/>
          <w:i/>
          <w:iCs/>
          <w:color w:val="000000" w:themeColor="text1"/>
        </w:rPr>
      </w:pPr>
      <w:bookmarkStart w:id="0" w:name="_Toc468990764"/>
      <w:r w:rsidRPr="00AF42AB">
        <w:rPr>
          <w:color w:val="000000" w:themeColor="text1"/>
        </w:rPr>
        <w:t>Dataset 1</w:t>
      </w:r>
      <w:bookmarkEnd w:id="0"/>
    </w:p>
    <w:p w14:paraId="347C7017" w14:textId="77777777" w:rsidR="00373237" w:rsidRPr="000D3DC1" w:rsidRDefault="00373237" w:rsidP="000679EE">
      <w:pPr>
        <w:jc w:val="both"/>
        <w:rPr>
          <w:b/>
          <w:bCs/>
        </w:rPr>
      </w:pPr>
    </w:p>
    <w:p w14:paraId="24E4F0CF" w14:textId="77777777" w:rsidR="000D3DC1" w:rsidRPr="000D3DC1" w:rsidRDefault="000D3DC1" w:rsidP="000679EE">
      <w:pPr>
        <w:jc w:val="both"/>
        <w:rPr>
          <w:b/>
          <w:bCs/>
        </w:rPr>
      </w:pPr>
    </w:p>
    <w:p w14:paraId="7DF6EF7D" w14:textId="77777777" w:rsidR="00D50FF6" w:rsidRPr="008F0695" w:rsidRDefault="00D50FF6" w:rsidP="004F15E3">
      <w:pPr>
        <w:pStyle w:val="Heading3"/>
        <w:rPr>
          <w:rFonts w:ascii="Arial" w:hAnsi="Arial"/>
          <w:sz w:val="24"/>
          <w:szCs w:val="24"/>
        </w:rPr>
      </w:pPr>
      <w:bookmarkStart w:id="1" w:name="_Toc468990765"/>
      <w:r w:rsidRPr="004F15E3">
        <w:rPr>
          <w:b/>
          <w:bCs/>
        </w:rPr>
        <w:t>Dataset Name</w:t>
      </w:r>
      <w:r w:rsidR="004F15E3">
        <w:t xml:space="preserve">:  </w:t>
      </w:r>
      <w:r w:rsidRPr="008F0695">
        <w:rPr>
          <w:rFonts w:ascii="Arial" w:hAnsi="Arial"/>
          <w:sz w:val="24"/>
          <w:szCs w:val="24"/>
        </w:rPr>
        <w:t>Human Activity Recognition</w:t>
      </w:r>
      <w:bookmarkEnd w:id="1"/>
    </w:p>
    <w:p w14:paraId="054E9AC1" w14:textId="77777777" w:rsidR="00D50FF6" w:rsidRDefault="00D50FF6" w:rsidP="000679EE">
      <w:pPr>
        <w:jc w:val="both"/>
      </w:pPr>
    </w:p>
    <w:p w14:paraId="339399D5" w14:textId="77777777" w:rsidR="004F15E3" w:rsidRDefault="00D50FF6" w:rsidP="004F15E3">
      <w:pPr>
        <w:pStyle w:val="Heading3"/>
      </w:pPr>
      <w:bookmarkStart w:id="2" w:name="_Toc468990766"/>
      <w:r w:rsidRPr="004F15E3">
        <w:rPr>
          <w:b/>
          <w:bCs/>
        </w:rPr>
        <w:t>Dataset Description</w:t>
      </w:r>
      <w:r w:rsidR="004F15E3">
        <w:t>:</w:t>
      </w:r>
      <w:bookmarkEnd w:id="2"/>
    </w:p>
    <w:p w14:paraId="4081514D" w14:textId="77777777"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3C18D768" w14:textId="77777777" w:rsidR="00D50FF6" w:rsidRDefault="00D50FF6" w:rsidP="000679EE">
      <w:pPr>
        <w:jc w:val="both"/>
      </w:pPr>
    </w:p>
    <w:p w14:paraId="200C81DB" w14:textId="77777777" w:rsidR="00BF62A5" w:rsidRPr="002E25BB" w:rsidRDefault="00D50FF6" w:rsidP="002E25BB">
      <w:pPr>
        <w:pStyle w:val="Heading3"/>
        <w:rPr>
          <w:b/>
          <w:bCs/>
        </w:rPr>
      </w:pPr>
      <w:bookmarkStart w:id="3" w:name="_Toc468990767"/>
      <w:r w:rsidRPr="0083132E">
        <w:rPr>
          <w:b/>
          <w:bCs/>
        </w:rPr>
        <w:t>Naïve Bayes Algorithm</w:t>
      </w:r>
      <w:r w:rsidR="004F15E3" w:rsidRPr="0083132E">
        <w:t>:</w:t>
      </w:r>
      <w:bookmarkEnd w:id="3"/>
    </w:p>
    <w:p w14:paraId="1ADE7691" w14:textId="77777777"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63776181" w14:textId="77777777" w:rsidR="00D50FF6" w:rsidRPr="008F0695" w:rsidRDefault="00D50FF6" w:rsidP="000679EE">
      <w:pPr>
        <w:jc w:val="both"/>
        <w:rPr>
          <w:rFonts w:ascii="Arial" w:hAnsi="Arial"/>
        </w:rPr>
      </w:pPr>
    </w:p>
    <w:p w14:paraId="75E480FB" w14:textId="77777777"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5A350555" w14:textId="77777777"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3F1A7A4D" w14:textId="77777777" w:rsidR="000679EE" w:rsidRDefault="000679EE" w:rsidP="000679EE">
      <w:pPr>
        <w:jc w:val="both"/>
      </w:pPr>
    </w:p>
    <w:p w14:paraId="75D2AF71" w14:textId="77777777" w:rsidR="007934EC" w:rsidRDefault="000679EE" w:rsidP="002E25BB">
      <w:pPr>
        <w:keepNext/>
        <w:jc w:val="center"/>
      </w:pPr>
      <w:r>
        <w:rPr>
          <w:noProof/>
        </w:rPr>
        <w:drawing>
          <wp:inline distT="0" distB="0" distL="0" distR="0" wp14:anchorId="6AA75B1C" wp14:editId="315F268D">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11">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2EA1693A" w14:textId="77777777"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014EB48F" w14:textId="77777777" w:rsidR="00BF62A5" w:rsidRDefault="00BF62A5" w:rsidP="000679EE">
      <w:pPr>
        <w:jc w:val="both"/>
      </w:pPr>
    </w:p>
    <w:p w14:paraId="4371874C" w14:textId="77777777"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75605509" w14:textId="77777777" w:rsidR="008F0695" w:rsidRPr="008F0695" w:rsidRDefault="008F0695" w:rsidP="000679EE">
      <w:pPr>
        <w:jc w:val="both"/>
        <w:rPr>
          <w:rFonts w:ascii="Arial" w:hAnsi="Arial"/>
          <w:szCs w:val="24"/>
        </w:rPr>
      </w:pPr>
    </w:p>
    <w:p w14:paraId="0BAB2B31" w14:textId="77777777"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0165687E" w14:textId="77777777" w:rsidTr="00C5335E">
        <w:trPr>
          <w:jc w:val="center"/>
        </w:trPr>
        <w:tc>
          <w:tcPr>
            <w:tcW w:w="3192" w:type="dxa"/>
          </w:tcPr>
          <w:p w14:paraId="40A4A016" w14:textId="77777777"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069E490F" w14:textId="77777777"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6FC83CF5" w14:textId="77777777" w:rsidTr="00C5335E">
        <w:trPr>
          <w:jc w:val="center"/>
        </w:trPr>
        <w:tc>
          <w:tcPr>
            <w:tcW w:w="3192" w:type="dxa"/>
          </w:tcPr>
          <w:p w14:paraId="2A666B6A" w14:textId="77777777"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3633797B" w14:textId="77777777" w:rsidR="00C5335E" w:rsidRPr="008F0695" w:rsidRDefault="00C5335E" w:rsidP="000679EE">
            <w:pPr>
              <w:jc w:val="both"/>
              <w:rPr>
                <w:rFonts w:ascii="Arial" w:hAnsi="Arial"/>
                <w:szCs w:val="24"/>
              </w:rPr>
            </w:pPr>
            <w:r w:rsidRPr="008F0695">
              <w:rPr>
                <w:rFonts w:ascii="Arial" w:hAnsi="Arial"/>
                <w:szCs w:val="24"/>
              </w:rPr>
              <w:t>1962.1</w:t>
            </w:r>
          </w:p>
        </w:tc>
      </w:tr>
    </w:tbl>
    <w:p w14:paraId="6FD78048" w14:textId="77777777" w:rsidR="00C5335E" w:rsidRPr="008F0695" w:rsidRDefault="00C5335E" w:rsidP="000679EE">
      <w:pPr>
        <w:jc w:val="both"/>
        <w:rPr>
          <w:rFonts w:ascii="Arial" w:hAnsi="Arial"/>
          <w:szCs w:val="24"/>
        </w:rPr>
      </w:pPr>
    </w:p>
    <w:p w14:paraId="39613EF8" w14:textId="77777777"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62B990D3" w14:textId="77777777" w:rsidR="007D43D3" w:rsidRDefault="007D43D3" w:rsidP="000679EE">
      <w:pPr>
        <w:jc w:val="both"/>
      </w:pPr>
    </w:p>
    <w:p w14:paraId="03F5DB9A" w14:textId="77777777" w:rsidR="007D43D3" w:rsidRDefault="007D43D3" w:rsidP="007D43D3">
      <w:pPr>
        <w:keepNext/>
        <w:jc w:val="both"/>
      </w:pPr>
      <w:r>
        <w:rPr>
          <w:noProof/>
        </w:rPr>
        <w:drawing>
          <wp:inline distT="0" distB="0" distL="0" distR="0" wp14:anchorId="2A56BFD9" wp14:editId="5D0AAC64">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2">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09F65A79" w14:textId="77777777"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4AF977EC" w14:textId="77777777" w:rsidR="00C5335E" w:rsidRDefault="00C5335E" w:rsidP="000679EE">
      <w:pPr>
        <w:jc w:val="both"/>
      </w:pPr>
    </w:p>
    <w:p w14:paraId="5F7A79C4" w14:textId="77777777" w:rsidR="00C5335E" w:rsidRDefault="00C5335E" w:rsidP="000679EE">
      <w:pPr>
        <w:jc w:val="both"/>
      </w:pPr>
    </w:p>
    <w:p w14:paraId="789E36A8" w14:textId="77777777"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68A3BECB" w14:textId="77777777" w:rsidR="002855C1" w:rsidRDefault="002855C1" w:rsidP="000679EE">
      <w:pPr>
        <w:jc w:val="both"/>
      </w:pPr>
    </w:p>
    <w:p w14:paraId="6CDB6402" w14:textId="77777777" w:rsidR="00697173" w:rsidRDefault="00697173" w:rsidP="000679EE">
      <w:pPr>
        <w:jc w:val="both"/>
        <w:rPr>
          <w:b/>
          <w:bCs/>
        </w:rPr>
      </w:pPr>
      <w:r>
        <w:rPr>
          <w:b/>
          <w:bCs/>
        </w:rPr>
        <w:br/>
      </w:r>
    </w:p>
    <w:p w14:paraId="3798A101" w14:textId="77777777" w:rsidR="00697173" w:rsidRDefault="00697173" w:rsidP="000679EE">
      <w:pPr>
        <w:jc w:val="both"/>
        <w:rPr>
          <w:b/>
          <w:bCs/>
        </w:rPr>
      </w:pPr>
      <w:r>
        <w:rPr>
          <w:b/>
          <w:bCs/>
        </w:rPr>
        <w:br w:type="page"/>
      </w:r>
    </w:p>
    <w:p w14:paraId="75657C00" w14:textId="77777777" w:rsidR="0061751D" w:rsidRDefault="00377081" w:rsidP="00600274">
      <w:pPr>
        <w:pStyle w:val="Heading4"/>
        <w:rPr>
          <w:sz w:val="30"/>
          <w:szCs w:val="30"/>
        </w:rPr>
      </w:pPr>
      <w:r w:rsidRPr="003C0EF3">
        <w:rPr>
          <w:b/>
          <w:bCs/>
          <w:sz w:val="30"/>
          <w:szCs w:val="30"/>
        </w:rPr>
        <w:lastRenderedPageBreak/>
        <w:t>Implementation</w:t>
      </w:r>
      <w:r w:rsidR="0061751D">
        <w:rPr>
          <w:sz w:val="30"/>
          <w:szCs w:val="30"/>
        </w:rPr>
        <w:t>:</w:t>
      </w:r>
    </w:p>
    <w:p w14:paraId="515307A2" w14:textId="77777777" w:rsidR="0061751D" w:rsidRDefault="007F4AB1" w:rsidP="00B4332E">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w:t>
      </w:r>
      <w:r w:rsidR="00B4332E">
        <w:rPr>
          <w:rFonts w:ascii="Arial" w:hAnsi="Arial"/>
          <w:szCs w:val="24"/>
        </w:rPr>
        <w:t xml:space="preserve"> and </w:t>
      </w:r>
      <w:r w:rsidR="005F7592">
        <w:rPr>
          <w:rFonts w:ascii="Arial" w:hAnsi="Arial"/>
          <w:szCs w:val="24"/>
        </w:rPr>
        <w:t xml:space="preserve">also </w:t>
      </w:r>
      <w:r w:rsidR="00B4332E">
        <w:rPr>
          <w:rFonts w:ascii="Arial" w:hAnsi="Arial"/>
          <w:szCs w:val="24"/>
        </w:rPr>
        <w:t>all</w:t>
      </w:r>
      <w:r w:rsidR="005F7592">
        <w:rPr>
          <w:rFonts w:ascii="Arial" w:hAnsi="Arial"/>
          <w:szCs w:val="24"/>
        </w:rPr>
        <w:t xml:space="preserve"> the</w:t>
      </w:r>
      <w:r w:rsidR="00B4332E">
        <w:rPr>
          <w:rFonts w:ascii="Arial" w:hAnsi="Arial"/>
          <w:szCs w:val="24"/>
        </w:rPr>
        <w:t xml:space="preserve"> columns are </w:t>
      </w:r>
      <w:r w:rsidR="005F7592">
        <w:rPr>
          <w:rFonts w:ascii="Arial" w:hAnsi="Arial"/>
          <w:szCs w:val="24"/>
        </w:rPr>
        <w:t xml:space="preserve">of </w:t>
      </w:r>
      <w:r w:rsidR="00B4332E">
        <w:rPr>
          <w:rFonts w:ascii="Arial" w:hAnsi="Arial"/>
          <w:szCs w:val="24"/>
        </w:rPr>
        <w:t>either integer or float type</w:t>
      </w:r>
      <w:r>
        <w:rPr>
          <w:rFonts w:ascii="Arial" w:hAnsi="Arial"/>
          <w:szCs w:val="24"/>
        </w:rPr>
        <w:t>.</w:t>
      </w:r>
      <w:r w:rsidR="00B4332E">
        <w:rPr>
          <w:rFonts w:ascii="Arial" w:hAnsi="Arial"/>
          <w:szCs w:val="24"/>
        </w:rPr>
        <w:t xml:space="preserve">  We go over each module of the program in detail.</w:t>
      </w:r>
    </w:p>
    <w:p w14:paraId="7958A099" w14:textId="77777777" w:rsidR="00B4332E" w:rsidRDefault="00B4332E" w:rsidP="00B4332E">
      <w:pPr>
        <w:jc w:val="both"/>
      </w:pPr>
    </w:p>
    <w:p w14:paraId="58160A1D"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Load input file:</w:t>
      </w:r>
    </w:p>
    <w:p w14:paraId="608ED02D" w14:textId="77777777" w:rsidR="00B4332E" w:rsidRPr="00B4332E" w:rsidRDefault="005F7592" w:rsidP="00B4332E">
      <w:pPr>
        <w:jc w:val="both"/>
        <w:rPr>
          <w:rFonts w:ascii="Arial" w:hAnsi="Arial"/>
          <w:color w:val="auto"/>
          <w:szCs w:val="24"/>
        </w:rPr>
      </w:pPr>
      <w:r>
        <w:rPr>
          <w:rFonts w:ascii="Arial" w:hAnsi="Arial"/>
          <w:color w:val="auto"/>
          <w:szCs w:val="24"/>
        </w:rPr>
        <w:t>This module uses</w:t>
      </w:r>
      <w:r w:rsidR="00B4332E" w:rsidRPr="00B4332E">
        <w:rPr>
          <w:rFonts w:ascii="Arial" w:hAnsi="Arial"/>
          <w:color w:val="auto"/>
          <w:szCs w:val="24"/>
        </w:rPr>
        <w:t xml:space="preserve"> pandas dataframe to load the input csv file and then it converts all the columns to float type and it returns the processed dataframe.</w:t>
      </w:r>
    </w:p>
    <w:p w14:paraId="61D53FCA" w14:textId="77777777" w:rsidR="00B4332E" w:rsidRDefault="00B4332E" w:rsidP="00B4332E">
      <w:pPr>
        <w:jc w:val="both"/>
      </w:pPr>
    </w:p>
    <w:p w14:paraId="4CFD025F"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Split dataset:</w:t>
      </w:r>
    </w:p>
    <w:p w14:paraId="2150D61F" w14:textId="77777777" w:rsidR="00B4332E" w:rsidRDefault="00B4332E" w:rsidP="00B4332E">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dataframes, one training dataframe and another test dataframe.</w:t>
      </w:r>
    </w:p>
    <w:p w14:paraId="35333469" w14:textId="77777777" w:rsidR="00B4332E" w:rsidRDefault="00B4332E" w:rsidP="00B4332E">
      <w:pPr>
        <w:jc w:val="both"/>
        <w:rPr>
          <w:rFonts w:ascii="Arial" w:hAnsi="Arial"/>
          <w:color w:val="auto"/>
          <w:szCs w:val="24"/>
        </w:rPr>
      </w:pPr>
    </w:p>
    <w:p w14:paraId="086E6F1F" w14:textId="77777777" w:rsidR="00B4332E" w:rsidRPr="001A00D3" w:rsidRDefault="001E6680" w:rsidP="00B4332E">
      <w:pPr>
        <w:jc w:val="both"/>
        <w:rPr>
          <w:rFonts w:ascii="Palatino" w:hAnsi="Palatino"/>
          <w:color w:val="auto"/>
          <w:sz w:val="30"/>
          <w:szCs w:val="30"/>
        </w:rPr>
      </w:pPr>
      <w:r w:rsidRPr="001A00D3">
        <w:rPr>
          <w:rFonts w:ascii="Palatino" w:hAnsi="Palatino"/>
          <w:color w:val="auto"/>
          <w:sz w:val="30"/>
          <w:szCs w:val="30"/>
        </w:rPr>
        <w:t>Summarize</w:t>
      </w:r>
      <w:r w:rsidR="00B4332E" w:rsidRPr="001A00D3">
        <w:rPr>
          <w:rFonts w:ascii="Palatino" w:hAnsi="Palatino"/>
          <w:color w:val="auto"/>
          <w:sz w:val="30"/>
          <w:szCs w:val="30"/>
        </w:rPr>
        <w:t>:</w:t>
      </w:r>
    </w:p>
    <w:p w14:paraId="0FA9BCF9" w14:textId="77777777" w:rsidR="00B4332E" w:rsidRDefault="00B4332E" w:rsidP="00B4332E">
      <w:pPr>
        <w:jc w:val="both"/>
        <w:rPr>
          <w:rFonts w:ascii="Arial" w:hAnsi="Arial"/>
          <w:color w:val="auto"/>
          <w:szCs w:val="24"/>
        </w:rPr>
      </w:pPr>
      <w:r>
        <w:rPr>
          <w:rFonts w:ascii="Arial" w:hAnsi="Arial"/>
          <w:color w:val="auto"/>
          <w:szCs w:val="24"/>
        </w:rPr>
        <w:t>The next module, summarize by class, is in</w:t>
      </w:r>
      <w:r w:rsidR="001E6680">
        <w:rPr>
          <w:rFonts w:ascii="Arial" w:hAnsi="Arial"/>
          <w:color w:val="auto"/>
          <w:szCs w:val="24"/>
        </w:rPr>
        <w:t xml:space="preserve">voked with training dataframe.  This module first groups </w:t>
      </w:r>
      <w:r w:rsidR="001E6680">
        <w:rPr>
          <w:rFonts w:ascii="Arial" w:hAnsi="Arial"/>
          <w:color w:val="auto"/>
          <w:szCs w:val="24"/>
        </w:rPr>
        <w:tab/>
        <w:t>the training set into available target classes</w:t>
      </w:r>
      <w:r w:rsidR="005F7592">
        <w:rPr>
          <w:rFonts w:ascii="Arial" w:hAnsi="Arial"/>
          <w:color w:val="auto"/>
          <w:szCs w:val="24"/>
        </w:rPr>
        <w:t xml:space="preserve"> and its corresponding records</w:t>
      </w:r>
      <w:r w:rsidR="001E6680">
        <w:rPr>
          <w:rFonts w:ascii="Arial" w:hAnsi="Arial"/>
          <w:color w:val="auto"/>
          <w:szCs w:val="24"/>
        </w:rPr>
        <w:t xml:space="preserve">.  We are doing this to know </w:t>
      </w:r>
      <w:r w:rsidR="005F7592">
        <w:rPr>
          <w:rFonts w:ascii="Arial" w:hAnsi="Arial"/>
          <w:color w:val="auto"/>
          <w:szCs w:val="24"/>
        </w:rPr>
        <w:t xml:space="preserve">the </w:t>
      </w:r>
      <w:r w:rsidR="001E6680">
        <w:rPr>
          <w:rFonts w:ascii="Arial" w:hAnsi="Arial"/>
          <w:color w:val="auto"/>
          <w:szCs w:val="24"/>
        </w:rPr>
        <w:t xml:space="preserve">statistics about each of the target class. </w:t>
      </w:r>
      <w:r w:rsidR="001A00D3">
        <w:rPr>
          <w:rFonts w:ascii="Arial" w:hAnsi="Arial"/>
          <w:color w:val="auto"/>
          <w:szCs w:val="24"/>
        </w:rPr>
        <w:t xml:space="preserve">  Once the grouping is done, we then calculate the mean and standard deviation for all the attributes </w:t>
      </w:r>
      <w:r w:rsidR="005F7592">
        <w:rPr>
          <w:rFonts w:ascii="Arial" w:hAnsi="Arial"/>
          <w:color w:val="auto"/>
          <w:szCs w:val="24"/>
        </w:rPr>
        <w:t>for</w:t>
      </w:r>
      <w:r w:rsidR="001A00D3">
        <w:rPr>
          <w:rFonts w:ascii="Arial" w:hAnsi="Arial"/>
          <w:color w:val="auto"/>
          <w:szCs w:val="24"/>
        </w:rPr>
        <w:t xml:space="preserve"> each class.  This is done in order to find the probability of each column that belongs to a target class.</w:t>
      </w:r>
    </w:p>
    <w:p w14:paraId="7DC36595" w14:textId="77777777" w:rsidR="001A00D3" w:rsidRDefault="001A00D3" w:rsidP="00B4332E">
      <w:pPr>
        <w:jc w:val="both"/>
        <w:rPr>
          <w:rFonts w:ascii="Arial" w:hAnsi="Arial"/>
          <w:color w:val="auto"/>
          <w:szCs w:val="24"/>
        </w:rPr>
      </w:pPr>
    </w:p>
    <w:p w14:paraId="4C1D101F" w14:textId="77777777" w:rsidR="001A00D3" w:rsidRPr="001A00D3" w:rsidRDefault="0072259B" w:rsidP="00B4332E">
      <w:pPr>
        <w:jc w:val="both"/>
        <w:rPr>
          <w:rFonts w:ascii="Palatino" w:hAnsi="Palatino"/>
          <w:color w:val="auto"/>
          <w:sz w:val="30"/>
          <w:szCs w:val="30"/>
        </w:rPr>
      </w:pPr>
      <w:r>
        <w:rPr>
          <w:rFonts w:ascii="Palatino" w:hAnsi="Palatino"/>
          <w:color w:val="auto"/>
          <w:sz w:val="30"/>
          <w:szCs w:val="30"/>
        </w:rPr>
        <w:t>Train the model</w:t>
      </w:r>
      <w:r w:rsidR="001A00D3" w:rsidRPr="001A00D3">
        <w:rPr>
          <w:rFonts w:ascii="Palatino" w:hAnsi="Palatino"/>
          <w:color w:val="auto"/>
          <w:sz w:val="30"/>
          <w:szCs w:val="30"/>
        </w:rPr>
        <w:t>:</w:t>
      </w:r>
    </w:p>
    <w:p w14:paraId="12004D02" w14:textId="77777777" w:rsidR="001A00D3" w:rsidRDefault="0072259B" w:rsidP="00B4332E">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w:t>
      </w:r>
      <w:r w:rsidR="00D2300B">
        <w:rPr>
          <w:rFonts w:ascii="Arial" w:hAnsi="Arial"/>
          <w:color w:val="auto"/>
          <w:szCs w:val="24"/>
        </w:rPr>
        <w:t xml:space="preserve">e </w:t>
      </w:r>
      <w:r>
        <w:rPr>
          <w:rFonts w:ascii="Arial" w:hAnsi="Arial"/>
          <w:color w:val="auto"/>
          <w:szCs w:val="24"/>
        </w:rPr>
        <w:t>c</w:t>
      </w:r>
      <w:r w:rsidR="00D2300B">
        <w:rPr>
          <w:rFonts w:ascii="Arial" w:hAnsi="Arial"/>
          <w:color w:val="auto"/>
          <w:szCs w:val="24"/>
        </w:rPr>
        <w:t xml:space="preserve">alculate the probability </w:t>
      </w:r>
      <w:r w:rsidR="0048033A">
        <w:rPr>
          <w:rFonts w:ascii="Arial" w:hAnsi="Arial"/>
          <w:color w:val="auto"/>
          <w:szCs w:val="24"/>
        </w:rPr>
        <w:t>of</w:t>
      </w:r>
      <w:r w:rsidR="00D2300B">
        <w:rPr>
          <w:rFonts w:ascii="Arial" w:hAnsi="Arial"/>
          <w:color w:val="auto"/>
          <w:szCs w:val="24"/>
        </w:rPr>
        <w:t xml:space="preserve"> each attribute</w:t>
      </w:r>
      <w:r>
        <w:rPr>
          <w:rFonts w:ascii="Arial" w:hAnsi="Arial"/>
          <w:color w:val="auto"/>
          <w:szCs w:val="24"/>
        </w:rPr>
        <w:t xml:space="preserve"> using the </w:t>
      </w:r>
      <w:r w:rsidR="00D2300B">
        <w:rPr>
          <w:rFonts w:ascii="Arial" w:hAnsi="Arial"/>
          <w:color w:val="auto"/>
          <w:szCs w:val="24"/>
        </w:rPr>
        <w:t>Gaussian function</w:t>
      </w:r>
      <w:r>
        <w:rPr>
          <w:rFonts w:ascii="Arial" w:hAnsi="Arial"/>
          <w:color w:val="auto"/>
          <w:szCs w:val="24"/>
        </w:rPr>
        <w:t xml:space="preserve"> (</w:t>
      </w:r>
      <w:r w:rsidR="00203B8B">
        <w:rPr>
          <w:rFonts w:ascii="Arial" w:hAnsi="Arial"/>
          <w:color w:val="auto"/>
          <w:szCs w:val="24"/>
        </w:rPr>
        <w:t>Equation 1</w:t>
      </w:r>
      <w:r>
        <w:rPr>
          <w:rFonts w:ascii="Arial" w:hAnsi="Arial"/>
          <w:color w:val="auto"/>
          <w:szCs w:val="24"/>
        </w:rPr>
        <w:t>)</w:t>
      </w:r>
      <w:r w:rsidR="00D2300B">
        <w:rPr>
          <w:rFonts w:ascii="Arial" w:hAnsi="Arial"/>
          <w:color w:val="auto"/>
          <w:szCs w:val="24"/>
        </w:rPr>
        <w:t xml:space="preserve"> </w:t>
      </w:r>
      <w:r>
        <w:rPr>
          <w:rFonts w:ascii="Arial" w:hAnsi="Arial"/>
          <w:color w:val="auto"/>
          <w:szCs w:val="24"/>
        </w:rPr>
        <w:t xml:space="preserve">with </w:t>
      </w:r>
      <w:r w:rsidR="00D2300B">
        <w:rPr>
          <w:rFonts w:ascii="Arial" w:hAnsi="Arial"/>
          <w:color w:val="auto"/>
          <w:szCs w:val="24"/>
        </w:rPr>
        <w:t>the mean and standard deviation calculated in the previous module.</w:t>
      </w:r>
    </w:p>
    <w:p w14:paraId="3096EDBD" w14:textId="77777777" w:rsidR="0072259B" w:rsidRDefault="0072259B" w:rsidP="00B4332E">
      <w:pPr>
        <w:jc w:val="both"/>
        <w:rPr>
          <w:rFonts w:ascii="Arial" w:hAnsi="Arial"/>
          <w:color w:val="auto"/>
          <w:szCs w:val="24"/>
        </w:rPr>
      </w:pPr>
    </w:p>
    <w:p w14:paraId="292B455A" w14:textId="77777777" w:rsidR="00203B8B" w:rsidRDefault="00203B8B" w:rsidP="00203B8B">
      <w:pPr>
        <w:pStyle w:val="Caption"/>
        <w:keepNext/>
        <w:jc w:val="center"/>
      </w:pPr>
      <w:r>
        <w:t xml:space="preserve">Equation </w:t>
      </w:r>
      <w:r w:rsidR="000E7801">
        <w:fldChar w:fldCharType="begin"/>
      </w:r>
      <w:r w:rsidR="000E7801">
        <w:instrText xml:space="preserve"> SEQ Equation \* ARABIC </w:instrText>
      </w:r>
      <w:r w:rsidR="000E7801">
        <w:fldChar w:fldCharType="separate"/>
      </w:r>
      <w:r>
        <w:rPr>
          <w:noProof/>
        </w:rPr>
        <w:t>1</w:t>
      </w:r>
      <w:r w:rsidR="000E7801">
        <w:rPr>
          <w:noProof/>
        </w:rPr>
        <w:fldChar w:fldCharType="end"/>
      </w:r>
    </w:p>
    <w:p w14:paraId="7C10516D" w14:textId="77777777" w:rsidR="0072259B" w:rsidRDefault="0072259B" w:rsidP="0072259B">
      <w:pPr>
        <w:jc w:val="center"/>
        <w:rPr>
          <w:rFonts w:ascii="Arial" w:hAnsi="Arial"/>
          <w:color w:val="auto"/>
          <w:szCs w:val="24"/>
        </w:rPr>
      </w:pPr>
      <w:r>
        <w:rPr>
          <w:rFonts w:ascii="Arial" w:hAnsi="Arial"/>
          <w:noProof/>
          <w:color w:val="auto"/>
          <w:szCs w:val="24"/>
        </w:rPr>
        <w:drawing>
          <wp:inline distT="0" distB="0" distL="0" distR="0" wp14:anchorId="7D8459E2" wp14:editId="59791FF9">
            <wp:extent cx="2438619" cy="6547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13">
                      <a:extLst>
                        <a:ext uri="{28A0092B-C50C-407E-A947-70E740481C1C}">
                          <a14:useLocalDpi xmlns:a14="http://schemas.microsoft.com/office/drawing/2010/main" val="0"/>
                        </a:ext>
                      </a:extLst>
                    </a:blip>
                    <a:stretch>
                      <a:fillRect/>
                    </a:stretch>
                  </pic:blipFill>
                  <pic:spPr>
                    <a:xfrm>
                      <a:off x="0" y="0"/>
                      <a:ext cx="2493723" cy="669520"/>
                    </a:xfrm>
                    <a:prstGeom prst="rect">
                      <a:avLst/>
                    </a:prstGeom>
                  </pic:spPr>
                </pic:pic>
              </a:graphicData>
            </a:graphic>
          </wp:inline>
        </w:drawing>
      </w:r>
    </w:p>
    <w:p w14:paraId="1910CA98" w14:textId="77777777" w:rsidR="00203B8B" w:rsidRPr="00203B8B" w:rsidRDefault="00203B8B" w:rsidP="0072259B">
      <w:pPr>
        <w:jc w:val="center"/>
        <w:rPr>
          <w:rFonts w:ascii="Arial" w:hAnsi="Arial"/>
          <w:color w:val="auto"/>
          <w:sz w:val="8"/>
          <w:szCs w:val="8"/>
        </w:rPr>
      </w:pPr>
    </w:p>
    <w:p w14:paraId="3438F6C5" w14:textId="77777777" w:rsidR="00B4332E" w:rsidRDefault="0072259B" w:rsidP="00B4332E">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w:t>
      </w:r>
      <w:r w:rsidR="0048033A">
        <w:rPr>
          <w:rFonts w:ascii="Arial" w:hAnsi="Arial"/>
        </w:rPr>
        <w:t>associated with</w:t>
      </w:r>
      <w:r>
        <w:rPr>
          <w:rFonts w:ascii="Arial" w:hAnsi="Arial"/>
        </w:rPr>
        <w:t xml:space="preserve"> that probability. </w:t>
      </w:r>
    </w:p>
    <w:p w14:paraId="085FBD56" w14:textId="77777777" w:rsidR="0072259B" w:rsidRDefault="0072259B" w:rsidP="00B4332E">
      <w:pPr>
        <w:rPr>
          <w:rFonts w:ascii="Arial" w:hAnsi="Arial"/>
        </w:rPr>
      </w:pPr>
    </w:p>
    <w:p w14:paraId="5BEF3095" w14:textId="77777777" w:rsidR="0072259B" w:rsidRPr="0072259B" w:rsidRDefault="0072259B" w:rsidP="00B4332E">
      <w:pPr>
        <w:rPr>
          <w:rFonts w:ascii="Palatino" w:hAnsi="Palatino"/>
          <w:color w:val="auto"/>
          <w:sz w:val="30"/>
          <w:szCs w:val="30"/>
        </w:rPr>
      </w:pPr>
      <w:r w:rsidRPr="0072259B">
        <w:rPr>
          <w:rFonts w:ascii="Palatino" w:hAnsi="Palatino"/>
          <w:color w:val="auto"/>
          <w:sz w:val="30"/>
          <w:szCs w:val="30"/>
        </w:rPr>
        <w:t>Prediction:</w:t>
      </w:r>
    </w:p>
    <w:p w14:paraId="0227A1A5" w14:textId="77777777" w:rsidR="0072259B" w:rsidRDefault="0072259B" w:rsidP="00B4332E">
      <w:pPr>
        <w:rPr>
          <w:rFonts w:ascii="Arial" w:hAnsi="Arial"/>
        </w:rPr>
      </w:pPr>
      <w:r>
        <w:rPr>
          <w:rFonts w:ascii="Arial" w:hAnsi="Arial"/>
        </w:rPr>
        <w:t xml:space="preserve">We then try to predict the classes for test dataset with the summaries derived </w:t>
      </w:r>
      <w:r w:rsidR="0048033A">
        <w:rPr>
          <w:rFonts w:ascii="Arial" w:hAnsi="Arial"/>
        </w:rPr>
        <w:t>from</w:t>
      </w:r>
      <w:r>
        <w:rPr>
          <w:rFonts w:ascii="Arial" w:hAnsi="Arial"/>
        </w:rPr>
        <w:t xml:space="preserve"> the training dataset.</w:t>
      </w:r>
    </w:p>
    <w:p w14:paraId="4570DE6E" w14:textId="77777777" w:rsidR="0072259B" w:rsidRDefault="0072259B" w:rsidP="00B4332E">
      <w:pPr>
        <w:rPr>
          <w:rFonts w:ascii="Arial" w:hAnsi="Arial"/>
        </w:rPr>
      </w:pPr>
    </w:p>
    <w:p w14:paraId="1611F13E" w14:textId="77777777" w:rsidR="0072259B" w:rsidRPr="0048033A" w:rsidRDefault="0072259B" w:rsidP="00B4332E">
      <w:pPr>
        <w:rPr>
          <w:rFonts w:ascii="Palatino" w:hAnsi="Palatino"/>
          <w:color w:val="auto"/>
          <w:sz w:val="30"/>
          <w:szCs w:val="30"/>
        </w:rPr>
      </w:pPr>
      <w:r w:rsidRPr="0048033A">
        <w:rPr>
          <w:rFonts w:ascii="Palatino" w:hAnsi="Palatino"/>
          <w:color w:val="auto"/>
          <w:sz w:val="30"/>
          <w:szCs w:val="30"/>
        </w:rPr>
        <w:t>Finding Accuracy &amp; Confusion Matrix:</w:t>
      </w:r>
    </w:p>
    <w:p w14:paraId="49608262" w14:textId="77777777" w:rsidR="0072259B" w:rsidRPr="0072259B" w:rsidRDefault="0072259B" w:rsidP="00B4332E">
      <w:pPr>
        <w:rPr>
          <w:rFonts w:ascii="Arial" w:hAnsi="Arial"/>
        </w:rPr>
      </w:pPr>
      <w:r>
        <w:rPr>
          <w:rFonts w:ascii="Arial" w:hAnsi="Arial"/>
        </w:rPr>
        <w:t xml:space="preserve">We used the actual test class </w:t>
      </w:r>
      <w:r w:rsidR="0010104C">
        <w:rPr>
          <w:rFonts w:ascii="Arial" w:hAnsi="Arial"/>
        </w:rPr>
        <w:t xml:space="preserve">and the predicted test class and compare these two lists to come up with the numbers of actual class and predicted class count for each class.  This matrix is </w:t>
      </w:r>
      <w:r w:rsidR="0048033A">
        <w:rPr>
          <w:rFonts w:ascii="Arial" w:hAnsi="Arial"/>
        </w:rPr>
        <w:t xml:space="preserve">then </w:t>
      </w:r>
      <w:r w:rsidR="0010104C">
        <w:rPr>
          <w:rFonts w:ascii="Arial" w:hAnsi="Arial"/>
        </w:rPr>
        <w:t>used to print the confusion matrix.</w:t>
      </w:r>
    </w:p>
    <w:p w14:paraId="1676BF8C" w14:textId="77777777" w:rsidR="00377081" w:rsidRPr="00DF53F5" w:rsidRDefault="0061751D" w:rsidP="00600274">
      <w:pPr>
        <w:pStyle w:val="Heading4"/>
        <w:rPr>
          <w:sz w:val="30"/>
          <w:szCs w:val="30"/>
        </w:rPr>
      </w:pPr>
      <w:r w:rsidRPr="008C49EA">
        <w:rPr>
          <w:b/>
          <w:bCs/>
          <w:sz w:val="30"/>
          <w:szCs w:val="30"/>
        </w:rPr>
        <w:lastRenderedPageBreak/>
        <w:t>Observation</w:t>
      </w:r>
      <w:r w:rsidR="00377081" w:rsidRPr="00DF53F5">
        <w:rPr>
          <w:sz w:val="30"/>
          <w:szCs w:val="30"/>
        </w:rPr>
        <w:t>:</w:t>
      </w:r>
    </w:p>
    <w:p w14:paraId="649F1E72" w14:textId="77777777"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475FEB48" w14:textId="77777777" w:rsidR="00C66B58" w:rsidRDefault="00D373E5" w:rsidP="000679EE">
      <w:pPr>
        <w:pStyle w:val="BodyText"/>
      </w:pPr>
      <w:r>
        <w:rPr>
          <w:noProof/>
        </w:rPr>
        <mc:AlternateContent>
          <mc:Choice Requires="wps">
            <w:drawing>
              <wp:anchor distT="0" distB="0" distL="114300" distR="114300" simplePos="0" relativeHeight="251654144" behindDoc="0" locked="0" layoutInCell="1" allowOverlap="1" wp14:anchorId="16CC6A74" wp14:editId="3B1C9332">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E2711"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5247C1B3" wp14:editId="25DED662">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5A30B"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70D325B8" wp14:editId="6F5B05EB">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F41BA"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11FEEECD" wp14:editId="7C1BEDA2">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19F66"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67864C6" wp14:editId="63BEE2C2">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E033E"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45D20A43" w14:textId="77777777" w:rsidR="00647999" w:rsidRDefault="003D2914" w:rsidP="00647999">
      <w:pPr>
        <w:keepNext/>
        <w:jc w:val="center"/>
      </w:pPr>
      <w:r>
        <w:rPr>
          <w:noProof/>
        </w:rPr>
        <w:drawing>
          <wp:inline distT="0" distB="0" distL="0" distR="0" wp14:anchorId="2D0E1CB8" wp14:editId="11709C6F">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4">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25E095C4" w14:textId="77777777"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33DE497C" w14:textId="77777777" w:rsidR="003D2914" w:rsidRDefault="003D2914" w:rsidP="000679EE">
      <w:pPr>
        <w:jc w:val="both"/>
        <w:rPr>
          <w:noProof/>
        </w:rPr>
      </w:pPr>
    </w:p>
    <w:p w14:paraId="71B5E63F" w14:textId="77777777" w:rsidR="00647999" w:rsidRDefault="003D2914" w:rsidP="00647999">
      <w:pPr>
        <w:keepNext/>
        <w:jc w:val="center"/>
      </w:pPr>
      <w:r>
        <w:rPr>
          <w:noProof/>
        </w:rPr>
        <w:drawing>
          <wp:inline distT="0" distB="0" distL="0" distR="0" wp14:anchorId="282DFCC8" wp14:editId="07474FD0">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5">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6A4EF4AC" w14:textId="77777777"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720D5900" w14:textId="77777777" w:rsidR="00BC0D31" w:rsidRPr="00A908C5" w:rsidRDefault="00D373E5" w:rsidP="00A908C5">
      <w:pPr>
        <w:pStyle w:val="Heading4"/>
        <w:rPr>
          <w:sz w:val="30"/>
          <w:szCs w:val="30"/>
        </w:rPr>
      </w:pPr>
      <w:r>
        <w:rPr>
          <w:noProof/>
        </w:rPr>
        <w:lastRenderedPageBreak/>
        <mc:AlternateContent>
          <mc:Choice Requires="wps">
            <w:drawing>
              <wp:anchor distT="0" distB="0" distL="114300" distR="114300" simplePos="0" relativeHeight="251674624" behindDoc="0" locked="0" layoutInCell="1" allowOverlap="1" wp14:anchorId="55CD9928" wp14:editId="4B796F05">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241897E" w14:textId="77777777" w:rsidR="006D73B9" w:rsidRPr="00217379" w:rsidRDefault="006D73B9"/>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051C5222" w14:textId="77777777" w:rsidR="002F7515" w:rsidRPr="00D932ED" w:rsidRDefault="009B04F9" w:rsidP="00D932ED">
      <w:pPr>
        <w:pStyle w:val="Heading4"/>
        <w:rPr>
          <w:sz w:val="30"/>
          <w:szCs w:val="30"/>
        </w:rPr>
      </w:pPr>
      <w:r w:rsidRPr="00A908C5">
        <w:rPr>
          <w:sz w:val="30"/>
          <w:szCs w:val="30"/>
        </w:rPr>
        <w:t>Weka Result:</w:t>
      </w:r>
    </w:p>
    <w:p w14:paraId="2A87A304" w14:textId="77777777" w:rsidR="005D08BE" w:rsidRDefault="005D08BE" w:rsidP="002F7515"/>
    <w:p w14:paraId="3085A0ED" w14:textId="77777777" w:rsidR="005D08BE" w:rsidRDefault="005D08BE" w:rsidP="002F7515">
      <w:r>
        <w:rPr>
          <w:noProof/>
        </w:rPr>
        <w:drawing>
          <wp:inline distT="0" distB="0" distL="0" distR="0" wp14:anchorId="0CA4E458" wp14:editId="2CD8A90F">
            <wp:extent cx="5486400" cy="2878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7.20.2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78549"/>
                    </a:xfrm>
                    <a:prstGeom prst="rect">
                      <a:avLst/>
                    </a:prstGeom>
                  </pic:spPr>
                </pic:pic>
              </a:graphicData>
            </a:graphic>
          </wp:inline>
        </w:drawing>
      </w:r>
    </w:p>
    <w:p w14:paraId="117B8116" w14:textId="77777777" w:rsidR="002F7515" w:rsidRDefault="002F7515" w:rsidP="002F7515"/>
    <w:p w14:paraId="4A13EC6D" w14:textId="77777777" w:rsidR="002F7515" w:rsidRDefault="002F7515" w:rsidP="002F7515"/>
    <w:p w14:paraId="7961FDB7" w14:textId="77777777" w:rsidR="002F7515" w:rsidRPr="00A908C5" w:rsidRDefault="002F7515" w:rsidP="002F7515">
      <w:pPr>
        <w:pStyle w:val="Heading4"/>
        <w:rPr>
          <w:sz w:val="30"/>
          <w:szCs w:val="30"/>
        </w:rPr>
      </w:pPr>
      <w:r w:rsidRPr="00A908C5">
        <w:rPr>
          <w:sz w:val="30"/>
          <w:szCs w:val="30"/>
        </w:rPr>
        <w:t>Learning:</w:t>
      </w:r>
    </w:p>
    <w:p w14:paraId="3F4F59CE" w14:textId="77777777"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62350548" w14:textId="77777777" w:rsidR="00BC0D31" w:rsidRDefault="00BC0D31" w:rsidP="000679EE">
      <w:pPr>
        <w:jc w:val="both"/>
      </w:pPr>
    </w:p>
    <w:p w14:paraId="27188601" w14:textId="77777777" w:rsidR="00D84376" w:rsidRPr="00A908C5" w:rsidRDefault="00D84376" w:rsidP="00A908C5">
      <w:pPr>
        <w:pStyle w:val="Heading4"/>
        <w:rPr>
          <w:sz w:val="30"/>
          <w:szCs w:val="30"/>
        </w:rPr>
      </w:pPr>
    </w:p>
    <w:p w14:paraId="72D9AEF3" w14:textId="77777777"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24199145" w14:textId="77777777"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03E6DA9D" w14:textId="77777777" w:rsidR="00BC0D31" w:rsidRDefault="00BC0D31" w:rsidP="000679EE">
      <w:pPr>
        <w:jc w:val="both"/>
      </w:pPr>
    </w:p>
    <w:p w14:paraId="4A5D64A5" w14:textId="77777777" w:rsidR="002F7515" w:rsidRDefault="002F7515" w:rsidP="000679EE">
      <w:pPr>
        <w:jc w:val="both"/>
      </w:pPr>
    </w:p>
    <w:p w14:paraId="7BEADCD6" w14:textId="77777777" w:rsidR="002F7515" w:rsidRPr="00BC0D31" w:rsidRDefault="002F7515" w:rsidP="000679EE">
      <w:pPr>
        <w:jc w:val="both"/>
      </w:pPr>
    </w:p>
    <w:p w14:paraId="7C270835" w14:textId="77777777" w:rsidR="00BC0D31" w:rsidRPr="00BC0D31" w:rsidRDefault="00BC0D31" w:rsidP="000679EE">
      <w:pPr>
        <w:jc w:val="both"/>
      </w:pPr>
    </w:p>
    <w:p w14:paraId="0072CCDF" w14:textId="77777777" w:rsidR="00697173" w:rsidRDefault="00697173" w:rsidP="000679EE">
      <w:pPr>
        <w:jc w:val="both"/>
      </w:pPr>
      <w:r>
        <w:br w:type="page"/>
      </w:r>
    </w:p>
    <w:p w14:paraId="4F2A44FA" w14:textId="77777777" w:rsidR="00B82D8B" w:rsidRPr="000D3DC1" w:rsidRDefault="00B82D8B" w:rsidP="000679EE">
      <w:pPr>
        <w:jc w:val="both"/>
        <w:rPr>
          <w:b/>
          <w:bCs/>
        </w:rPr>
      </w:pPr>
    </w:p>
    <w:p w14:paraId="23A50CFB" w14:textId="77777777" w:rsidR="000D3DC1" w:rsidRPr="00AF42AB" w:rsidRDefault="000D3DC1" w:rsidP="00AF42AB">
      <w:pPr>
        <w:pStyle w:val="Heading1"/>
        <w:jc w:val="center"/>
        <w:rPr>
          <w:bCs/>
          <w:i/>
          <w:iCs/>
          <w:color w:val="000000" w:themeColor="text1"/>
        </w:rPr>
      </w:pPr>
      <w:bookmarkStart w:id="4" w:name="_Toc468990768"/>
      <w:r w:rsidRPr="00AF42AB">
        <w:rPr>
          <w:color w:val="000000" w:themeColor="text1"/>
        </w:rPr>
        <w:t>Dataset 2</w:t>
      </w:r>
      <w:bookmarkEnd w:id="4"/>
    </w:p>
    <w:p w14:paraId="0DEFB62E" w14:textId="77777777" w:rsidR="000D3DC1" w:rsidRDefault="000D3DC1" w:rsidP="000679EE">
      <w:pPr>
        <w:jc w:val="both"/>
        <w:rPr>
          <w:rFonts w:ascii="Palatino" w:hAnsi="Palatino"/>
          <w:b/>
          <w:bCs/>
          <w:color w:val="auto"/>
          <w:sz w:val="28"/>
        </w:rPr>
      </w:pPr>
    </w:p>
    <w:p w14:paraId="402CB0A4" w14:textId="77777777" w:rsidR="000D3DC1" w:rsidRDefault="000D3DC1" w:rsidP="000679EE">
      <w:pPr>
        <w:jc w:val="both"/>
        <w:rPr>
          <w:rFonts w:ascii="Palatino" w:hAnsi="Palatino"/>
          <w:b/>
          <w:bCs/>
          <w:color w:val="auto"/>
          <w:sz w:val="28"/>
        </w:rPr>
      </w:pPr>
    </w:p>
    <w:p w14:paraId="0D816AAF" w14:textId="77777777"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38E66CA7" w14:textId="77777777" w:rsidR="00554156" w:rsidRDefault="00554156" w:rsidP="000679EE">
      <w:pPr>
        <w:jc w:val="both"/>
      </w:pPr>
    </w:p>
    <w:p w14:paraId="7AE31B88" w14:textId="77777777" w:rsidR="00FF4C7F" w:rsidRDefault="00554156" w:rsidP="000679EE">
      <w:pPr>
        <w:jc w:val="both"/>
      </w:pPr>
      <w:r w:rsidRPr="00064F4D">
        <w:rPr>
          <w:rFonts w:ascii="Palatino" w:hAnsi="Palatino"/>
          <w:b/>
          <w:bCs/>
          <w:color w:val="auto"/>
          <w:sz w:val="28"/>
        </w:rPr>
        <w:t>Dataset Description</w:t>
      </w:r>
      <w:r w:rsidRPr="00064F4D">
        <w:rPr>
          <w:rFonts w:ascii="Palatino" w:hAnsi="Palatino"/>
          <w:color w:val="auto"/>
          <w:sz w:val="28"/>
        </w:rPr>
        <w:t>:</w:t>
      </w:r>
    </w:p>
    <w:p w14:paraId="75A41A94" w14:textId="77777777"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339C8871" w14:textId="77777777" w:rsidR="00554156" w:rsidRDefault="00554156" w:rsidP="000679EE">
      <w:pPr>
        <w:jc w:val="both"/>
      </w:pPr>
    </w:p>
    <w:p w14:paraId="172B2774"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6D953CCB" w14:textId="77777777"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114A25AB" w14:textId="77777777" w:rsidR="00EA4A48" w:rsidRDefault="00EA4A48" w:rsidP="000679EE">
      <w:pPr>
        <w:jc w:val="both"/>
        <w:rPr>
          <w:rFonts w:ascii="Arial" w:hAnsi="Arial"/>
        </w:rPr>
      </w:pPr>
    </w:p>
    <w:p w14:paraId="6493D694" w14:textId="77777777" w:rsidR="00EA4A48" w:rsidRPr="00DF53F5" w:rsidRDefault="00EA4A48" w:rsidP="00EA4A48">
      <w:pPr>
        <w:pStyle w:val="Heading4"/>
        <w:rPr>
          <w:sz w:val="30"/>
          <w:szCs w:val="26"/>
        </w:rPr>
      </w:pPr>
      <w:r w:rsidRPr="00DF53F5">
        <w:rPr>
          <w:sz w:val="30"/>
          <w:szCs w:val="26"/>
        </w:rPr>
        <w:t>Analysis &amp; pre-processing:</w:t>
      </w:r>
    </w:p>
    <w:p w14:paraId="169BD438" w14:textId="7777777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dalc and walc which can be ignored as we have created 2 separate datasets, one for dalc and the other one for walc.   We performed individual analysis on these 2 datasets.</w:t>
      </w:r>
    </w:p>
    <w:p w14:paraId="732923C2" w14:textId="77777777" w:rsidR="00E97395" w:rsidRDefault="00E97395" w:rsidP="000679EE">
      <w:pPr>
        <w:jc w:val="both"/>
      </w:pPr>
    </w:p>
    <w:p w14:paraId="0C4DCB41" w14:textId="77777777" w:rsidR="00C928DF" w:rsidRDefault="00E97395" w:rsidP="00C928DF">
      <w:pPr>
        <w:keepNext/>
        <w:jc w:val="both"/>
      </w:pPr>
      <w:r>
        <w:rPr>
          <w:noProof/>
        </w:rPr>
        <w:lastRenderedPageBreak/>
        <w:drawing>
          <wp:inline distT="0" distB="0" distL="0" distR="0" wp14:anchorId="0EDA7AEB" wp14:editId="6EAA545F">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7">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1F7B472B" w14:textId="77777777"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Pr="00C928DF">
        <w:rPr>
          <w:rFonts w:ascii="Arial" w:hAnsi="Arial"/>
          <w:noProof/>
          <w:color w:val="000000" w:themeColor="text1"/>
          <w:sz w:val="22"/>
          <w:szCs w:val="22"/>
        </w:rPr>
        <w:t>5</w:t>
      </w:r>
      <w:r w:rsidRPr="00C928DF">
        <w:rPr>
          <w:rFonts w:ascii="Arial" w:hAnsi="Arial"/>
          <w:color w:val="000000" w:themeColor="text1"/>
          <w:sz w:val="22"/>
          <w:szCs w:val="22"/>
        </w:rPr>
        <w:fldChar w:fldCharType="end"/>
      </w:r>
    </w:p>
    <w:p w14:paraId="57660C32" w14:textId="77777777" w:rsidR="00BC0D31" w:rsidRPr="00BC0D31" w:rsidRDefault="00BC0D31" w:rsidP="000679EE">
      <w:pPr>
        <w:jc w:val="both"/>
      </w:pPr>
    </w:p>
    <w:p w14:paraId="00EEB043" w14:textId="77777777" w:rsidR="00E97395" w:rsidRDefault="00D5565D" w:rsidP="00E97395">
      <w:pPr>
        <w:keepNext/>
        <w:jc w:val="center"/>
      </w:pPr>
      <w:r>
        <w:br w:type="page"/>
      </w:r>
      <w:r w:rsidR="00E97395">
        <w:rPr>
          <w:noProof/>
        </w:rPr>
        <w:lastRenderedPageBreak/>
        <w:drawing>
          <wp:inline distT="0" distB="0" distL="0" distR="0" wp14:anchorId="1773B9E6" wp14:editId="4DAF69EC">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8">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5FECA280" w14:textId="7777777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C928DF">
        <w:rPr>
          <w:rFonts w:ascii="Arial" w:hAnsi="Arial"/>
          <w:noProof/>
          <w:color w:val="000000" w:themeColor="text1"/>
          <w:sz w:val="22"/>
          <w:szCs w:val="22"/>
        </w:rPr>
        <w:t>6</w:t>
      </w:r>
      <w:r w:rsidRPr="00E97395">
        <w:rPr>
          <w:rFonts w:ascii="Arial" w:hAnsi="Arial"/>
          <w:color w:val="000000" w:themeColor="text1"/>
          <w:sz w:val="22"/>
          <w:szCs w:val="22"/>
        </w:rPr>
        <w:fldChar w:fldCharType="end"/>
      </w:r>
    </w:p>
    <w:p w14:paraId="1422F021" w14:textId="77777777" w:rsidR="00E97395" w:rsidRDefault="00E97395">
      <w:pPr>
        <w:rPr>
          <w:rFonts w:ascii="Palatino" w:hAnsi="Palatino"/>
          <w:color w:val="auto"/>
          <w:sz w:val="30"/>
          <w:szCs w:val="30"/>
        </w:rPr>
      </w:pPr>
      <w:r>
        <w:rPr>
          <w:sz w:val="30"/>
          <w:szCs w:val="30"/>
        </w:rPr>
        <w:br w:type="page"/>
      </w:r>
    </w:p>
    <w:p w14:paraId="1B62E8F3" w14:textId="77777777" w:rsidR="00BC0D31" w:rsidRDefault="00D5565D" w:rsidP="00A908C5">
      <w:pPr>
        <w:pStyle w:val="Heading4"/>
        <w:rPr>
          <w:sz w:val="30"/>
          <w:szCs w:val="30"/>
        </w:rPr>
      </w:pPr>
      <w:r w:rsidRPr="00A908C5">
        <w:rPr>
          <w:sz w:val="30"/>
          <w:szCs w:val="30"/>
        </w:rPr>
        <w:lastRenderedPageBreak/>
        <w:t>Work Day Alcohol Consumption Results:</w:t>
      </w:r>
    </w:p>
    <w:p w14:paraId="3C8F6647" w14:textId="77777777" w:rsidR="00A0033C" w:rsidRDefault="00A0033C" w:rsidP="00A0033C"/>
    <w:p w14:paraId="64538DE1" w14:textId="77777777"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7476D3A4" w14:textId="77777777" w:rsidR="00D5565D" w:rsidRPr="00BC0D31" w:rsidRDefault="00D5565D" w:rsidP="000679EE">
      <w:pPr>
        <w:jc w:val="both"/>
      </w:pPr>
    </w:p>
    <w:p w14:paraId="0DA231CB" w14:textId="77777777" w:rsidR="00BC0D31" w:rsidRDefault="00D861FF" w:rsidP="00A82BF1">
      <w:pPr>
        <w:jc w:val="center"/>
      </w:pPr>
      <w:r>
        <w:rPr>
          <w:noProof/>
        </w:rPr>
        <w:drawing>
          <wp:inline distT="0" distB="0" distL="0" distR="0" wp14:anchorId="5D7F5381" wp14:editId="78B374B8">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225CEBED" w14:textId="77777777" w:rsidR="00993D62" w:rsidRDefault="00993D62" w:rsidP="000679EE">
      <w:pPr>
        <w:jc w:val="both"/>
      </w:pPr>
    </w:p>
    <w:p w14:paraId="61D398E5" w14:textId="77777777" w:rsidR="00D861FF" w:rsidRDefault="00D861FF" w:rsidP="00A82BF1">
      <w:pPr>
        <w:jc w:val="center"/>
        <w:rPr>
          <w:b/>
          <w:bCs/>
        </w:rPr>
      </w:pPr>
      <w:r>
        <w:rPr>
          <w:b/>
          <w:bCs/>
          <w:noProof/>
        </w:rPr>
        <w:drawing>
          <wp:inline distT="0" distB="0" distL="0" distR="0" wp14:anchorId="1791B686" wp14:editId="4C13F9F0">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0D9D7312" w14:textId="77777777" w:rsidR="00993D62" w:rsidRDefault="00993D62" w:rsidP="000679EE">
      <w:pPr>
        <w:jc w:val="both"/>
        <w:rPr>
          <w:b/>
          <w:bCs/>
        </w:rPr>
      </w:pPr>
      <w:r>
        <w:rPr>
          <w:b/>
          <w:bCs/>
        </w:rPr>
        <w:br w:type="page"/>
      </w:r>
    </w:p>
    <w:p w14:paraId="6C541FE6" w14:textId="77777777" w:rsidR="006D73B9" w:rsidRDefault="006D73B9" w:rsidP="006D73B9">
      <w:pPr>
        <w:pStyle w:val="Heading4"/>
        <w:rPr>
          <w:sz w:val="30"/>
          <w:szCs w:val="30"/>
        </w:rPr>
      </w:pPr>
      <w:r w:rsidRPr="00A908C5">
        <w:rPr>
          <w:sz w:val="30"/>
          <w:szCs w:val="30"/>
        </w:rPr>
        <w:lastRenderedPageBreak/>
        <w:t>Weka Result:</w:t>
      </w:r>
    </w:p>
    <w:p w14:paraId="7258BAC1" w14:textId="77777777" w:rsidR="006D73B9" w:rsidRDefault="006D73B9" w:rsidP="006D73B9"/>
    <w:p w14:paraId="51017639" w14:textId="77777777" w:rsidR="006D73B9" w:rsidRPr="006D73B9" w:rsidRDefault="006D73B9" w:rsidP="006D73B9">
      <w:r>
        <w:rPr>
          <w:noProof/>
        </w:rPr>
        <w:drawing>
          <wp:inline distT="0" distB="0" distL="0" distR="0" wp14:anchorId="35683C10" wp14:editId="7AD4FD69">
            <wp:extent cx="5486400" cy="284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7.40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14:paraId="40214924" w14:textId="77777777" w:rsidR="006D73B9" w:rsidRDefault="006D73B9" w:rsidP="00A908C5">
      <w:pPr>
        <w:pStyle w:val="Heading4"/>
        <w:rPr>
          <w:sz w:val="30"/>
          <w:szCs w:val="30"/>
        </w:rPr>
      </w:pPr>
    </w:p>
    <w:p w14:paraId="57FFBB26" w14:textId="77777777" w:rsidR="0089285E" w:rsidRDefault="00D5565D" w:rsidP="00A908C5">
      <w:pPr>
        <w:pStyle w:val="Heading4"/>
        <w:rPr>
          <w:sz w:val="30"/>
          <w:szCs w:val="30"/>
        </w:rPr>
      </w:pPr>
      <w:r w:rsidRPr="00A908C5">
        <w:rPr>
          <w:sz w:val="30"/>
          <w:szCs w:val="30"/>
        </w:rPr>
        <w:t>Weekend Alcohol Consumption Results:</w:t>
      </w:r>
    </w:p>
    <w:p w14:paraId="08BB8F2E" w14:textId="77777777" w:rsidR="00B1422F" w:rsidRDefault="00B1422F" w:rsidP="00B1422F"/>
    <w:p w14:paraId="1E707A2E" w14:textId="77777777"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5C0BFF77" w14:textId="77777777" w:rsidR="00B1422F" w:rsidRPr="00B1422F" w:rsidRDefault="00B1422F" w:rsidP="00B1422F"/>
    <w:p w14:paraId="53546061" w14:textId="77777777" w:rsidR="00D5565D" w:rsidRDefault="00D5565D" w:rsidP="000679EE">
      <w:pPr>
        <w:jc w:val="both"/>
      </w:pPr>
    </w:p>
    <w:p w14:paraId="67025582" w14:textId="77777777" w:rsidR="0089285E" w:rsidRPr="00BC0D31" w:rsidRDefault="00D861FF" w:rsidP="00A82BF1">
      <w:pPr>
        <w:jc w:val="center"/>
      </w:pPr>
      <w:r>
        <w:rPr>
          <w:noProof/>
        </w:rPr>
        <w:drawing>
          <wp:inline distT="0" distB="0" distL="0" distR="0" wp14:anchorId="580AAFE9" wp14:editId="2D0B66C5">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22">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5F97481F" w14:textId="77777777" w:rsidR="00BC0D31" w:rsidRPr="00BC0D31" w:rsidRDefault="00BC0D31" w:rsidP="000679EE">
      <w:pPr>
        <w:jc w:val="both"/>
      </w:pPr>
    </w:p>
    <w:p w14:paraId="49B6BCAE" w14:textId="77777777" w:rsidR="00BC0D31" w:rsidRPr="00BC0D31" w:rsidRDefault="00BC0D31" w:rsidP="000679EE">
      <w:pPr>
        <w:jc w:val="both"/>
      </w:pPr>
    </w:p>
    <w:p w14:paraId="02713CE0" w14:textId="77777777" w:rsidR="00BC0D31" w:rsidRPr="00BC0D31" w:rsidRDefault="00BC0D31" w:rsidP="000679EE">
      <w:pPr>
        <w:jc w:val="both"/>
      </w:pPr>
    </w:p>
    <w:p w14:paraId="4D3912CC" w14:textId="77777777" w:rsidR="00BC0D31" w:rsidRPr="00BC0D31" w:rsidRDefault="00BC0D31" w:rsidP="000679EE">
      <w:pPr>
        <w:jc w:val="both"/>
      </w:pPr>
    </w:p>
    <w:p w14:paraId="21930982" w14:textId="77777777" w:rsidR="00BC0D31" w:rsidRPr="00BC0D31" w:rsidRDefault="00D861FF" w:rsidP="00A82BF1">
      <w:pPr>
        <w:jc w:val="center"/>
      </w:pPr>
      <w:r>
        <w:rPr>
          <w:noProof/>
        </w:rPr>
        <w:lastRenderedPageBreak/>
        <w:drawing>
          <wp:inline distT="0" distB="0" distL="0" distR="0" wp14:anchorId="29726757" wp14:editId="24F32AEE">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3">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20E09233" w14:textId="77777777" w:rsidR="00BC0D31" w:rsidRPr="00BC0D31" w:rsidRDefault="00BC0D31" w:rsidP="000679EE">
      <w:pPr>
        <w:jc w:val="both"/>
      </w:pPr>
    </w:p>
    <w:p w14:paraId="62557D6D" w14:textId="77777777" w:rsidR="00BC0D31" w:rsidRPr="00BC0D31" w:rsidRDefault="00BC0D31" w:rsidP="000679EE">
      <w:pPr>
        <w:jc w:val="both"/>
      </w:pPr>
    </w:p>
    <w:p w14:paraId="04B9A2B5" w14:textId="77777777" w:rsidR="006D73B9" w:rsidRDefault="006D73B9" w:rsidP="006D73B9">
      <w:pPr>
        <w:pStyle w:val="Heading4"/>
        <w:rPr>
          <w:sz w:val="30"/>
          <w:szCs w:val="30"/>
        </w:rPr>
      </w:pPr>
      <w:r w:rsidRPr="00A908C5">
        <w:rPr>
          <w:sz w:val="30"/>
          <w:szCs w:val="30"/>
        </w:rPr>
        <w:t>Weka Result:</w:t>
      </w:r>
    </w:p>
    <w:p w14:paraId="60A3A0A4" w14:textId="77777777" w:rsidR="00BC0D31" w:rsidRDefault="007B1366" w:rsidP="000679EE">
      <w:pPr>
        <w:jc w:val="both"/>
      </w:pPr>
      <w:r>
        <w:rPr>
          <w:noProof/>
        </w:rPr>
        <w:drawing>
          <wp:inline distT="0" distB="0" distL="0" distR="0" wp14:anchorId="1FC2BA63" wp14:editId="0C753E36">
            <wp:extent cx="548640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8.5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00350"/>
                    </a:xfrm>
                    <a:prstGeom prst="rect">
                      <a:avLst/>
                    </a:prstGeom>
                  </pic:spPr>
                </pic:pic>
              </a:graphicData>
            </a:graphic>
          </wp:inline>
        </w:drawing>
      </w:r>
    </w:p>
    <w:p w14:paraId="005697D6" w14:textId="77777777" w:rsidR="006D73B9" w:rsidRPr="00BC0D31" w:rsidRDefault="006D73B9" w:rsidP="000679EE">
      <w:pPr>
        <w:jc w:val="both"/>
      </w:pPr>
    </w:p>
    <w:p w14:paraId="150BA192" w14:textId="77777777" w:rsidR="007B1366" w:rsidRDefault="007B1366" w:rsidP="00935A8D">
      <w:pPr>
        <w:pStyle w:val="Heading4"/>
        <w:rPr>
          <w:b/>
          <w:bCs/>
          <w:sz w:val="28"/>
          <w:szCs w:val="28"/>
        </w:rPr>
      </w:pPr>
    </w:p>
    <w:p w14:paraId="7A4213B0" w14:textId="77777777" w:rsidR="007B1366" w:rsidRDefault="007B1366" w:rsidP="00935A8D">
      <w:pPr>
        <w:pStyle w:val="Heading4"/>
        <w:rPr>
          <w:b/>
          <w:bCs/>
          <w:sz w:val="28"/>
          <w:szCs w:val="28"/>
        </w:rPr>
      </w:pPr>
    </w:p>
    <w:p w14:paraId="53FA313E" w14:textId="77777777" w:rsidR="007B1366" w:rsidRDefault="007B1366" w:rsidP="00935A8D">
      <w:pPr>
        <w:pStyle w:val="Heading4"/>
        <w:rPr>
          <w:b/>
          <w:bCs/>
          <w:sz w:val="28"/>
          <w:szCs w:val="28"/>
        </w:rPr>
      </w:pPr>
    </w:p>
    <w:p w14:paraId="403FEF91" w14:textId="77777777" w:rsidR="007B1366" w:rsidRDefault="007B1366" w:rsidP="00935A8D">
      <w:pPr>
        <w:pStyle w:val="Heading4"/>
        <w:rPr>
          <w:b/>
          <w:bCs/>
          <w:sz w:val="28"/>
          <w:szCs w:val="28"/>
        </w:rPr>
      </w:pPr>
    </w:p>
    <w:p w14:paraId="6FD6518F" w14:textId="77777777" w:rsidR="00BC0D31" w:rsidRDefault="0089285E" w:rsidP="00935A8D">
      <w:pPr>
        <w:pStyle w:val="Heading4"/>
        <w:rPr>
          <w:sz w:val="28"/>
          <w:szCs w:val="28"/>
        </w:rPr>
      </w:pPr>
      <w:r w:rsidRPr="00935A8D">
        <w:rPr>
          <w:b/>
          <w:bCs/>
          <w:sz w:val="28"/>
          <w:szCs w:val="28"/>
        </w:rPr>
        <w:t>Logistic Regression</w:t>
      </w:r>
      <w:r w:rsidRPr="00935A8D">
        <w:rPr>
          <w:sz w:val="28"/>
          <w:szCs w:val="28"/>
        </w:rPr>
        <w:t>:</w:t>
      </w:r>
    </w:p>
    <w:p w14:paraId="0C03CA85" w14:textId="77777777" w:rsidR="007A4851" w:rsidRDefault="007A4851" w:rsidP="007A4851"/>
    <w:p w14:paraId="087D15A1" w14:textId="77777777" w:rsidR="007A4851" w:rsidRDefault="007A4851" w:rsidP="007A4851">
      <w:pPr>
        <w:rPr>
          <w:rFonts w:ascii="Palatino" w:hAnsi="Palatino"/>
          <w:color w:val="auto"/>
          <w:sz w:val="30"/>
          <w:szCs w:val="30"/>
        </w:rPr>
      </w:pPr>
      <w:r w:rsidRPr="007A4851">
        <w:rPr>
          <w:rFonts w:ascii="Palatino" w:hAnsi="Palatino"/>
          <w:color w:val="auto"/>
          <w:sz w:val="30"/>
          <w:szCs w:val="30"/>
        </w:rPr>
        <w:t>Implementation:</w:t>
      </w:r>
    </w:p>
    <w:p w14:paraId="41B375A3" w14:textId="77777777" w:rsidR="002F14B2" w:rsidRPr="002F14B2" w:rsidRDefault="002F14B2" w:rsidP="007A4851">
      <w:pPr>
        <w:rPr>
          <w:rFonts w:ascii="Arial" w:hAnsi="Arial"/>
          <w:color w:val="auto"/>
          <w:szCs w:val="24"/>
        </w:rPr>
      </w:pPr>
      <w:r w:rsidRPr="002F14B2">
        <w:rPr>
          <w:rFonts w:ascii="Arial" w:hAnsi="Arial"/>
          <w:color w:val="auto"/>
          <w:szCs w:val="24"/>
        </w:rPr>
        <w:t>The algorithm is implemented in Python.</w:t>
      </w:r>
      <w:r w:rsidR="008C49EA">
        <w:rPr>
          <w:rFonts w:ascii="Arial" w:hAnsi="Arial"/>
          <w:color w:val="auto"/>
          <w:szCs w:val="24"/>
        </w:rPr>
        <w:t xml:space="preserve">  </w:t>
      </w:r>
    </w:p>
    <w:p w14:paraId="1CB4D83E" w14:textId="77777777" w:rsidR="00D5565D" w:rsidRDefault="00D5565D" w:rsidP="000679EE">
      <w:pPr>
        <w:jc w:val="both"/>
      </w:pPr>
    </w:p>
    <w:p w14:paraId="60D876D2" w14:textId="77777777" w:rsidR="00D5565D" w:rsidRPr="00A908C5" w:rsidRDefault="00D5565D" w:rsidP="00A908C5">
      <w:pPr>
        <w:pStyle w:val="Heading4"/>
        <w:rPr>
          <w:sz w:val="30"/>
          <w:szCs w:val="30"/>
        </w:rPr>
      </w:pPr>
      <w:r w:rsidRPr="00A908C5">
        <w:rPr>
          <w:sz w:val="30"/>
          <w:szCs w:val="30"/>
        </w:rPr>
        <w:lastRenderedPageBreak/>
        <w:t>Work Day Alcohol Consumption Results:</w:t>
      </w:r>
    </w:p>
    <w:p w14:paraId="6B534E3F" w14:textId="77777777" w:rsidR="0089285E" w:rsidRDefault="0089285E" w:rsidP="000679EE">
      <w:pPr>
        <w:jc w:val="both"/>
      </w:pPr>
    </w:p>
    <w:p w14:paraId="75EDBFAB" w14:textId="77777777" w:rsidR="0089285E" w:rsidRPr="00BC0D31" w:rsidRDefault="0089285E" w:rsidP="000679EE">
      <w:pPr>
        <w:jc w:val="both"/>
      </w:pPr>
      <w:r>
        <w:rPr>
          <w:noProof/>
        </w:rPr>
        <w:drawing>
          <wp:inline distT="0" distB="0" distL="0" distR="0" wp14:anchorId="08E053B8" wp14:editId="20F872DE">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3CDEFBD5" w14:textId="77777777" w:rsidR="00BC0D31" w:rsidRDefault="00BC0D31" w:rsidP="000679EE">
      <w:pPr>
        <w:tabs>
          <w:tab w:val="left" w:pos="912"/>
        </w:tabs>
        <w:jc w:val="both"/>
      </w:pPr>
      <w:r>
        <w:tab/>
      </w:r>
    </w:p>
    <w:p w14:paraId="516FE5D5" w14:textId="77777777" w:rsidR="0089285E" w:rsidRDefault="0089285E" w:rsidP="000679EE">
      <w:pPr>
        <w:tabs>
          <w:tab w:val="left" w:pos="912"/>
        </w:tabs>
        <w:jc w:val="both"/>
      </w:pPr>
    </w:p>
    <w:p w14:paraId="4CD0F2D8" w14:textId="77777777" w:rsidR="000E7801" w:rsidRDefault="000E7801" w:rsidP="000E7801">
      <w:pPr>
        <w:pStyle w:val="Heading4"/>
        <w:rPr>
          <w:sz w:val="30"/>
          <w:szCs w:val="30"/>
        </w:rPr>
      </w:pPr>
      <w:r w:rsidRPr="00A908C5">
        <w:rPr>
          <w:sz w:val="30"/>
          <w:szCs w:val="30"/>
        </w:rPr>
        <w:t>Weka Result:</w:t>
      </w:r>
    </w:p>
    <w:p w14:paraId="070139D7" w14:textId="77777777" w:rsidR="000E7801" w:rsidRDefault="000E7801" w:rsidP="000679EE">
      <w:pPr>
        <w:jc w:val="both"/>
        <w:rPr>
          <w:b/>
          <w:bCs/>
        </w:rPr>
      </w:pPr>
    </w:p>
    <w:p w14:paraId="551499C3" w14:textId="77777777" w:rsidR="00D5565D" w:rsidRDefault="000E7801" w:rsidP="000679EE">
      <w:pPr>
        <w:jc w:val="both"/>
        <w:rPr>
          <w:b/>
          <w:bCs/>
        </w:rPr>
      </w:pPr>
      <w:r>
        <w:rPr>
          <w:b/>
          <w:bCs/>
          <w:noProof/>
        </w:rPr>
        <w:drawing>
          <wp:inline distT="0" distB="0" distL="0" distR="0" wp14:anchorId="765B6AE3" wp14:editId="2C20882B">
            <wp:extent cx="5486400" cy="278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1.59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80665"/>
                    </a:xfrm>
                    <a:prstGeom prst="rect">
                      <a:avLst/>
                    </a:prstGeom>
                  </pic:spPr>
                </pic:pic>
              </a:graphicData>
            </a:graphic>
          </wp:inline>
        </w:drawing>
      </w:r>
      <w:r w:rsidR="00D5565D">
        <w:rPr>
          <w:b/>
          <w:bCs/>
        </w:rPr>
        <w:br w:type="page"/>
      </w:r>
    </w:p>
    <w:p w14:paraId="125BB193" w14:textId="77777777" w:rsidR="00D5565D" w:rsidRPr="00A908C5" w:rsidRDefault="00D5565D" w:rsidP="00A908C5">
      <w:pPr>
        <w:pStyle w:val="Heading4"/>
        <w:rPr>
          <w:sz w:val="30"/>
          <w:szCs w:val="30"/>
        </w:rPr>
      </w:pPr>
      <w:r w:rsidRPr="00A908C5">
        <w:rPr>
          <w:sz w:val="30"/>
          <w:szCs w:val="30"/>
        </w:rPr>
        <w:lastRenderedPageBreak/>
        <w:t>Weekend Alcohol Consumption Results:</w:t>
      </w:r>
    </w:p>
    <w:p w14:paraId="62B7FECF" w14:textId="77777777" w:rsidR="00D5565D" w:rsidRDefault="00D5565D" w:rsidP="000679EE">
      <w:pPr>
        <w:tabs>
          <w:tab w:val="left" w:pos="912"/>
        </w:tabs>
        <w:jc w:val="both"/>
      </w:pPr>
    </w:p>
    <w:p w14:paraId="47B7440F" w14:textId="77777777" w:rsidR="0089285E" w:rsidRDefault="0089285E" w:rsidP="000679EE">
      <w:pPr>
        <w:tabs>
          <w:tab w:val="left" w:pos="912"/>
        </w:tabs>
        <w:jc w:val="both"/>
      </w:pPr>
      <w:r>
        <w:rPr>
          <w:noProof/>
        </w:rPr>
        <w:drawing>
          <wp:inline distT="0" distB="0" distL="0" distR="0" wp14:anchorId="77149D47" wp14:editId="6CE2ADD1">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5CBACCC3" w14:textId="77777777" w:rsidR="000E7801" w:rsidRDefault="000E7801" w:rsidP="000E7801">
      <w:pPr>
        <w:pStyle w:val="Heading4"/>
        <w:rPr>
          <w:sz w:val="30"/>
          <w:szCs w:val="30"/>
        </w:rPr>
      </w:pPr>
    </w:p>
    <w:p w14:paraId="054E4277" w14:textId="77777777" w:rsidR="000E7801" w:rsidRDefault="000E7801" w:rsidP="000E7801">
      <w:pPr>
        <w:pStyle w:val="Heading4"/>
        <w:rPr>
          <w:sz w:val="30"/>
          <w:szCs w:val="30"/>
        </w:rPr>
      </w:pPr>
      <w:r w:rsidRPr="00A908C5">
        <w:rPr>
          <w:sz w:val="30"/>
          <w:szCs w:val="30"/>
        </w:rPr>
        <w:t>Weka Result:</w:t>
      </w:r>
    </w:p>
    <w:p w14:paraId="265878BE" w14:textId="77777777" w:rsidR="000E7801" w:rsidRPr="000E7801" w:rsidRDefault="000E7801" w:rsidP="000E7801">
      <w:bookmarkStart w:id="5" w:name="_GoBack"/>
      <w:bookmarkEnd w:id="5"/>
    </w:p>
    <w:p w14:paraId="2B1CDCA1" w14:textId="77777777" w:rsidR="008221A9" w:rsidRPr="00A908C5" w:rsidRDefault="000E7801" w:rsidP="000679EE">
      <w:pPr>
        <w:jc w:val="both"/>
        <w:rPr>
          <w:rFonts w:ascii="Arial" w:hAnsi="Arial"/>
        </w:rPr>
      </w:pPr>
      <w:r>
        <w:rPr>
          <w:noProof/>
        </w:rPr>
        <w:drawing>
          <wp:inline distT="0" distB="0" distL="0" distR="0" wp14:anchorId="4F332309" wp14:editId="77D3F0B3">
            <wp:extent cx="5486400" cy="27851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3.0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inline>
        </w:drawing>
      </w:r>
      <w:r w:rsidR="005B7866" w:rsidRPr="00BC0D31">
        <w:br w:type="page"/>
      </w:r>
      <w:r w:rsidR="008221A9">
        <w:lastRenderedPageBreak/>
        <w:br/>
      </w:r>
      <w:r w:rsidR="008221A9" w:rsidRPr="00A908C5">
        <w:rPr>
          <w:rFonts w:ascii="Arial" w:hAnsi="Arial"/>
        </w:rPr>
        <w:t>References:</w:t>
      </w:r>
    </w:p>
    <w:p w14:paraId="0D48CA88" w14:textId="77777777" w:rsidR="008221A9" w:rsidRPr="00A908C5" w:rsidRDefault="008221A9" w:rsidP="000679EE">
      <w:pPr>
        <w:jc w:val="both"/>
        <w:rPr>
          <w:rFonts w:ascii="Arial" w:hAnsi="Arial"/>
          <w:noProof/>
        </w:rPr>
      </w:pPr>
    </w:p>
    <w:p w14:paraId="3C8E862B" w14:textId="77777777" w:rsidR="008221A9" w:rsidRPr="00A908C5" w:rsidRDefault="008221A9" w:rsidP="000679EE">
      <w:pPr>
        <w:pStyle w:val="ListParagraph"/>
        <w:numPr>
          <w:ilvl w:val="0"/>
          <w:numId w:val="13"/>
        </w:numPr>
        <w:jc w:val="both"/>
        <w:rPr>
          <w:rFonts w:ascii="Arial" w:hAnsi="Arial"/>
        </w:rPr>
      </w:pPr>
      <w:r w:rsidRPr="00A908C5">
        <w:rPr>
          <w:rFonts w:ascii="Arial" w:hAnsi="Arial"/>
        </w:rPr>
        <w:t xml:space="preserve">Ugulino, W.; Cardador, D.; Vega, K.; Velloso, E.; Milidiu, R.; Fuks, H. Wearable Computing: Accelerometers' Data Classification of Body Postures and Movements. Proceedings of 21st Brazilian Symposium on Artificial Intelligence. Advances in Artificial Intelligence - SBIA 2012. In: Lecture Notes in Computer Science. , pp. 52-61. Curitiba, PR: Springer Berlin / Heidelberg, 2012. ISBN 978-3-642-34458-9. DOI: 10.1007/978-3-642-34459-6_6. </w:t>
      </w:r>
    </w:p>
    <w:p w14:paraId="42BDF364" w14:textId="77777777"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rPr>
        <mc:AlternateContent>
          <mc:Choice Requires="wps">
            <w:drawing>
              <wp:anchor distT="0" distB="0" distL="114300" distR="114300" simplePos="0" relativeHeight="251659264" behindDoc="0" locked="0" layoutInCell="1" allowOverlap="1" wp14:anchorId="18C5FA77" wp14:editId="7E266F62">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AE301"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0288" behindDoc="0" locked="0" layoutInCell="1" allowOverlap="1" wp14:anchorId="238BFFBC" wp14:editId="4CDE8FF6">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6CA9"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1312" behindDoc="0" locked="0" layoutInCell="1" allowOverlap="1" wp14:anchorId="1145A0D8" wp14:editId="37383518">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50A32"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2336" behindDoc="0" locked="0" layoutInCell="1" allowOverlap="1" wp14:anchorId="02599D29" wp14:editId="42EECD4A">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B87B6"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3360" behindDoc="0" locked="0" layoutInCell="1" allowOverlap="1" wp14:anchorId="5E466DD8" wp14:editId="4EF0DFC5">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78945"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4384" behindDoc="0" locked="0" layoutInCell="1" allowOverlap="1" wp14:anchorId="09C55C6A" wp14:editId="73770BCC">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ED83F"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5408" behindDoc="0" locked="0" layoutInCell="1" allowOverlap="1" wp14:anchorId="390C8147" wp14:editId="2FC8577C">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271B"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6432" behindDoc="0" locked="0" layoutInCell="1" allowOverlap="1" wp14:anchorId="33D10FF5" wp14:editId="765DF0A9">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C5FB9" w14:textId="77777777" w:rsidR="006D73B9" w:rsidRDefault="006D73B9"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29"/>
      <w:headerReference w:type="default" r:id="rId30"/>
      <w:footerReference w:type="even" r:id="rId31"/>
      <w:footerReference w:type="default" r:id="rId32"/>
      <w:headerReference w:type="first" r:id="rId33"/>
      <w:footerReference w:type="first" r:id="rId34"/>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39C13" w14:textId="77777777" w:rsidR="006D73B9" w:rsidRDefault="006D73B9">
      <w:r>
        <w:separator/>
      </w:r>
    </w:p>
  </w:endnote>
  <w:endnote w:type="continuationSeparator" w:id="0">
    <w:p w14:paraId="1E941FC6" w14:textId="77777777" w:rsidR="006D73B9" w:rsidRDefault="006D7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5EEF7" w14:textId="77777777" w:rsidR="000D17B7" w:rsidRDefault="000D17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5EF8E" w14:textId="77777777" w:rsidR="000D17B7" w:rsidRDefault="000D17B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39DB2" w14:textId="77777777" w:rsidR="000D17B7" w:rsidRDefault="000D17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66840" w14:textId="77777777" w:rsidR="006D73B9" w:rsidRDefault="006D73B9">
      <w:r>
        <w:separator/>
      </w:r>
    </w:p>
  </w:footnote>
  <w:footnote w:type="continuationSeparator" w:id="0">
    <w:p w14:paraId="17C19AA8" w14:textId="77777777" w:rsidR="006D73B9" w:rsidRDefault="006D73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E7B81" w14:textId="77777777" w:rsidR="006D73B9" w:rsidRDefault="006D73B9"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7801">
      <w:rPr>
        <w:rStyle w:val="PageNumber"/>
        <w:noProof/>
      </w:rPr>
      <w:t>16</w:t>
    </w:r>
    <w:r>
      <w:rPr>
        <w:rStyle w:val="PageNumber"/>
      </w:rPr>
      <w:fldChar w:fldCharType="end"/>
    </w:r>
  </w:p>
  <w:p w14:paraId="57E4DF80" w14:textId="77777777" w:rsidR="006D73B9" w:rsidRDefault="006D73B9" w:rsidP="00E41F4D">
    <w:pPr>
      <w:pStyle w:val="Header"/>
      <w:ind w:right="360"/>
    </w:pPr>
    <w:r>
      <w:rPr>
        <w:noProof/>
      </w:rPr>
      <mc:AlternateContent>
        <mc:Choice Requires="wps">
          <w:drawing>
            <wp:anchor distT="0" distB="0" distL="114300" distR="114300" simplePos="0" relativeHeight="251663360" behindDoc="1" locked="0" layoutInCell="1" allowOverlap="1" wp14:anchorId="2C5BECEE" wp14:editId="5D9D30A3">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32E4EF" w14:textId="77777777" w:rsidR="006D73B9" w:rsidRDefault="006D73B9" w:rsidP="00377081">
                          <w:r>
                            <w:rPr>
                              <w:noProof/>
                            </w:rPr>
                            <w:drawing>
                              <wp:inline distT="0" distB="0" distL="0" distR="0" wp14:anchorId="485E5968" wp14:editId="6698D088">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46"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" filled="f" stroked="f">
              <v:shadow opacity="49150f"/>
              <v:textbox style="mso-fit-shape-to-text:t" inset=",7.2pt,,7.2pt">
                <w:txbxContent>
                  <w:p w14:paraId="75B644EC" w14:textId="77777777" w:rsidR="006D73B9" w:rsidRDefault="006D73B9" w:rsidP="00377081">
                    <w:r>
                      <w:rPr>
                        <w:noProof/>
                      </w:rPr>
                      <w:drawing>
                        <wp:inline distT="0" distB="0" distL="0" distR="0" wp14:anchorId="520C7BE3" wp14:editId="43F98849">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025F10F6" w14:textId="77777777" w:rsidR="006D73B9" w:rsidRDefault="006D73B9">
    <w:pPr>
      <w:pStyle w:val="Header"/>
    </w:pPr>
    <w:r>
      <w:rPr>
        <w:noProof/>
      </w:rPr>
      <mc:AlternateContent>
        <mc:Choice Requires="wps">
          <w:drawing>
            <wp:anchor distT="0" distB="0" distL="114300" distR="114300" simplePos="0" relativeHeight="251657216" behindDoc="1" locked="0" layoutInCell="1" allowOverlap="1" wp14:anchorId="725FD6AC" wp14:editId="61BB6F2E">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E0ED752" w14:textId="77777777" w:rsidR="006D73B9" w:rsidRDefault="006D73B9"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6FFEE9" id="Text Box 9" o:spid="_x0000_s1048"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DB4FC" w14:textId="77777777" w:rsidR="006D73B9" w:rsidRDefault="006D73B9"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7801">
      <w:rPr>
        <w:rStyle w:val="PageNumber"/>
        <w:noProof/>
      </w:rPr>
      <w:t>15</w:t>
    </w:r>
    <w:r>
      <w:rPr>
        <w:rStyle w:val="PageNumber"/>
      </w:rPr>
      <w:fldChar w:fldCharType="end"/>
    </w:r>
  </w:p>
  <w:p w14:paraId="06F50283" w14:textId="77777777" w:rsidR="006D73B9" w:rsidRDefault="006D73B9" w:rsidP="00E41F4D">
    <w:pPr>
      <w:pStyle w:val="Header"/>
      <w:ind w:right="360"/>
    </w:pPr>
    <w:r>
      <w:rPr>
        <w:noProof/>
      </w:rPr>
      <mc:AlternateContent>
        <mc:Choice Requires="wps">
          <w:drawing>
            <wp:anchor distT="0" distB="0" distL="114300" distR="114300" simplePos="0" relativeHeight="251660288" behindDoc="1" locked="0" layoutInCell="1" allowOverlap="1" wp14:anchorId="6EA52AB9" wp14:editId="5164F471">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883B982" w14:textId="77777777" w:rsidR="006D73B9" w:rsidRDefault="006D73B9" w:rsidP="00FC2D17">
                          <w:r>
                            <w:rPr>
                              <w:noProof/>
                            </w:rPr>
                            <w:drawing>
                              <wp:inline distT="0" distB="0" distL="0" distR="0" wp14:anchorId="0F84E4E0" wp14:editId="784D1553">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48"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" filled="f" stroked="f">
              <v:shadow opacity="49150f"/>
              <v:textbox style="mso-fit-shape-to-text:t" inset=",7.2pt,,7.2pt">
                <w:txbxContent>
                  <w:p w14:paraId="3314E978" w14:textId="77777777" w:rsidR="006D73B9" w:rsidRDefault="006D73B9" w:rsidP="00FC2D17">
                    <w:r>
                      <w:rPr>
                        <w:noProof/>
                      </w:rPr>
                      <w:drawing>
                        <wp:inline distT="0" distB="0" distL="0" distR="0" wp14:anchorId="56EE23AC" wp14:editId="08DB5E72">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DEB83" w14:textId="77777777" w:rsidR="000D17B7" w:rsidRDefault="000D17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5pt;height:11.35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64F4D"/>
    <w:rsid w:val="00067375"/>
    <w:rsid w:val="000679EE"/>
    <w:rsid w:val="00076449"/>
    <w:rsid w:val="00082F92"/>
    <w:rsid w:val="000848F3"/>
    <w:rsid w:val="0008707B"/>
    <w:rsid w:val="000A61EC"/>
    <w:rsid w:val="000B49FE"/>
    <w:rsid w:val="000D17B7"/>
    <w:rsid w:val="000D3DC1"/>
    <w:rsid w:val="000E16F0"/>
    <w:rsid w:val="000E2362"/>
    <w:rsid w:val="000E32BD"/>
    <w:rsid w:val="000E7801"/>
    <w:rsid w:val="0010070B"/>
    <w:rsid w:val="0010104C"/>
    <w:rsid w:val="00103E9E"/>
    <w:rsid w:val="00110CB3"/>
    <w:rsid w:val="00134B5D"/>
    <w:rsid w:val="00135ADD"/>
    <w:rsid w:val="00136458"/>
    <w:rsid w:val="00137925"/>
    <w:rsid w:val="00146A51"/>
    <w:rsid w:val="00163788"/>
    <w:rsid w:val="0017721E"/>
    <w:rsid w:val="001904ED"/>
    <w:rsid w:val="001949AD"/>
    <w:rsid w:val="001A00D3"/>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29EF"/>
    <w:rsid w:val="003A2041"/>
    <w:rsid w:val="003C0EF3"/>
    <w:rsid w:val="003D0112"/>
    <w:rsid w:val="003D04CA"/>
    <w:rsid w:val="003D2914"/>
    <w:rsid w:val="003E0E5F"/>
    <w:rsid w:val="003E196C"/>
    <w:rsid w:val="003E6327"/>
    <w:rsid w:val="003F0C0B"/>
    <w:rsid w:val="003F14B8"/>
    <w:rsid w:val="00410907"/>
    <w:rsid w:val="00424848"/>
    <w:rsid w:val="00441886"/>
    <w:rsid w:val="004527D1"/>
    <w:rsid w:val="004703BF"/>
    <w:rsid w:val="0048033A"/>
    <w:rsid w:val="00483291"/>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7767"/>
    <w:rsid w:val="00586878"/>
    <w:rsid w:val="00595FAA"/>
    <w:rsid w:val="005A73E2"/>
    <w:rsid w:val="005B6D74"/>
    <w:rsid w:val="005B7866"/>
    <w:rsid w:val="005B7A21"/>
    <w:rsid w:val="005D08BE"/>
    <w:rsid w:val="005D2406"/>
    <w:rsid w:val="005E0B2A"/>
    <w:rsid w:val="005E19FD"/>
    <w:rsid w:val="005F7592"/>
    <w:rsid w:val="00600274"/>
    <w:rsid w:val="0060229A"/>
    <w:rsid w:val="0061751D"/>
    <w:rsid w:val="006267DB"/>
    <w:rsid w:val="006362C9"/>
    <w:rsid w:val="00637698"/>
    <w:rsid w:val="006410D5"/>
    <w:rsid w:val="00641674"/>
    <w:rsid w:val="00647999"/>
    <w:rsid w:val="00652C3A"/>
    <w:rsid w:val="00685F8D"/>
    <w:rsid w:val="00697173"/>
    <w:rsid w:val="006974E5"/>
    <w:rsid w:val="006A6217"/>
    <w:rsid w:val="006B32AA"/>
    <w:rsid w:val="006D64B2"/>
    <w:rsid w:val="006D73B9"/>
    <w:rsid w:val="006E29F9"/>
    <w:rsid w:val="006E303B"/>
    <w:rsid w:val="006F4D47"/>
    <w:rsid w:val="007037B5"/>
    <w:rsid w:val="00706F62"/>
    <w:rsid w:val="0072259B"/>
    <w:rsid w:val="00725692"/>
    <w:rsid w:val="007267D7"/>
    <w:rsid w:val="007833CB"/>
    <w:rsid w:val="007934EC"/>
    <w:rsid w:val="00793868"/>
    <w:rsid w:val="007A4851"/>
    <w:rsid w:val="007A6666"/>
    <w:rsid w:val="007B1366"/>
    <w:rsid w:val="007C0D00"/>
    <w:rsid w:val="007D2CA3"/>
    <w:rsid w:val="007D3A2E"/>
    <w:rsid w:val="007D43D3"/>
    <w:rsid w:val="007E5344"/>
    <w:rsid w:val="007F085E"/>
    <w:rsid w:val="007F4AB1"/>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D405C"/>
    <w:rsid w:val="009F3A4A"/>
    <w:rsid w:val="009F7757"/>
    <w:rsid w:val="00A0033C"/>
    <w:rsid w:val="00A04DA0"/>
    <w:rsid w:val="00A27854"/>
    <w:rsid w:val="00A33629"/>
    <w:rsid w:val="00A35069"/>
    <w:rsid w:val="00A50B7D"/>
    <w:rsid w:val="00A75001"/>
    <w:rsid w:val="00A82BF1"/>
    <w:rsid w:val="00A908C5"/>
    <w:rsid w:val="00A93CA8"/>
    <w:rsid w:val="00A95078"/>
    <w:rsid w:val="00AA4F0B"/>
    <w:rsid w:val="00AD797E"/>
    <w:rsid w:val="00AF42AB"/>
    <w:rsid w:val="00B1290D"/>
    <w:rsid w:val="00B1422F"/>
    <w:rsid w:val="00B150F7"/>
    <w:rsid w:val="00B20B2A"/>
    <w:rsid w:val="00B25086"/>
    <w:rsid w:val="00B30773"/>
    <w:rsid w:val="00B3296A"/>
    <w:rsid w:val="00B353F4"/>
    <w:rsid w:val="00B4332E"/>
    <w:rsid w:val="00B53E16"/>
    <w:rsid w:val="00B550A8"/>
    <w:rsid w:val="00B7204C"/>
    <w:rsid w:val="00B82D8B"/>
    <w:rsid w:val="00B862C6"/>
    <w:rsid w:val="00B91E8A"/>
    <w:rsid w:val="00B974AD"/>
    <w:rsid w:val="00B97AF1"/>
    <w:rsid w:val="00BA7E32"/>
    <w:rsid w:val="00BC0D31"/>
    <w:rsid w:val="00BD0C15"/>
    <w:rsid w:val="00BE7EB0"/>
    <w:rsid w:val="00BF62A5"/>
    <w:rsid w:val="00C11AED"/>
    <w:rsid w:val="00C25C95"/>
    <w:rsid w:val="00C40C2A"/>
    <w:rsid w:val="00C5335E"/>
    <w:rsid w:val="00C55D61"/>
    <w:rsid w:val="00C66B58"/>
    <w:rsid w:val="00C80EC0"/>
    <w:rsid w:val="00C85F6F"/>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2ED"/>
    <w:rsid w:val="00D93FCF"/>
    <w:rsid w:val="00DD60CA"/>
    <w:rsid w:val="00DD697D"/>
    <w:rsid w:val="00DE68B8"/>
    <w:rsid w:val="00DF29F7"/>
    <w:rsid w:val="00DF53F5"/>
    <w:rsid w:val="00E00888"/>
    <w:rsid w:val="00E01C38"/>
    <w:rsid w:val="00E10A0D"/>
    <w:rsid w:val="00E13173"/>
    <w:rsid w:val="00E13C81"/>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65225"/>
    <w:rsid w:val="00F75AFE"/>
    <w:rsid w:val="00F77DCC"/>
    <w:rsid w:val="00F8027B"/>
    <w:rsid w:val="00F803E7"/>
    <w:rsid w:val="00FA5032"/>
    <w:rsid w:val="00FB2E72"/>
    <w:rsid w:val="00FC2D17"/>
    <w:rsid w:val="00FF4C7F"/>
    <w:rsid w:val="00FF59D4"/>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436E91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0.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B8224-C390-F84C-B05B-45854B7A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TM06088944</Template>
  <TotalTime>189</TotalTime>
  <Pages>16</Pages>
  <Words>1506</Words>
  <Characters>8589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10075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Malabika Biswas</cp:lastModifiedBy>
  <cp:revision>138</cp:revision>
  <cp:lastPrinted>2005-07-11T18:57:00Z</cp:lastPrinted>
  <dcterms:created xsi:type="dcterms:W3CDTF">2016-12-07T07:38:00Z</dcterms:created>
  <dcterms:modified xsi:type="dcterms:W3CDTF">2016-12-09T06:33:00Z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